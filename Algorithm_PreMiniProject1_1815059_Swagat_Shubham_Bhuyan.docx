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1E1501" w14:textId="77777777" w:rsidR="00D077E9" w:rsidRPr="000D5527" w:rsidRDefault="00D077E9" w:rsidP="00D70D02">
      <w:pPr>
        <w:rPr>
          <w:sz w:val="24"/>
          <w:szCs w:val="20"/>
        </w:rPr>
      </w:pPr>
      <w:r w:rsidRPr="000D5527">
        <w:rPr>
          <w:noProof/>
          <w:sz w:val="24"/>
          <w:szCs w:val="20"/>
        </w:rPr>
        <w:drawing>
          <wp:anchor distT="0" distB="0" distL="114300" distR="114300" simplePos="0" relativeHeight="251658240" behindDoc="1" locked="0" layoutInCell="1" allowOverlap="1" wp14:anchorId="3245DC61" wp14:editId="5D55DEF2">
            <wp:simplePos x="0" y="0"/>
            <wp:positionH relativeFrom="column">
              <wp:posOffset>-2019300</wp:posOffset>
            </wp:positionH>
            <wp:positionV relativeFrom="page">
              <wp:posOffset>-30480</wp:posOffset>
            </wp:positionV>
            <wp:extent cx="10045700" cy="6697806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4653" cy="670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0D5527" w14:paraId="656B806A" w14:textId="77777777" w:rsidTr="00D077E9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C189510" w14:textId="77777777" w:rsidR="00D077E9" w:rsidRPr="000D5527" w:rsidRDefault="00D077E9" w:rsidP="00D077E9">
            <w:pPr>
              <w:rPr>
                <w:sz w:val="24"/>
                <w:szCs w:val="20"/>
              </w:rPr>
            </w:pPr>
            <w:r w:rsidRPr="000D5527">
              <w:rPr>
                <w:noProof/>
                <w:sz w:val="24"/>
                <w:szCs w:val="20"/>
              </w:rPr>
              <mc:AlternateContent>
                <mc:Choice Requires="wps">
                  <w:drawing>
                    <wp:inline distT="0" distB="0" distL="0" distR="0" wp14:anchorId="3561FF48" wp14:editId="7A025FEE">
                      <wp:extent cx="3528695" cy="1318260"/>
                      <wp:effectExtent l="0" t="0" r="0" b="0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3182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6DA629" w14:textId="7FA9E789" w:rsidR="00122918" w:rsidRPr="00C568BA" w:rsidRDefault="008A1269" w:rsidP="00D077E9">
                                  <w:pPr>
                                    <w:pStyle w:val="Title"/>
                                    <w:rPr>
                                      <w:sz w:val="52"/>
                                      <w:szCs w:val="44"/>
                                    </w:rPr>
                                  </w:pPr>
                                  <w:r>
                                    <w:rPr>
                                      <w:sz w:val="52"/>
                                      <w:szCs w:val="44"/>
                                    </w:rPr>
                                    <w:t>Pre mini-Project 1</w:t>
                                  </w:r>
                                </w:p>
                                <w:p w14:paraId="146CECAD" w14:textId="77777777" w:rsidR="00122918" w:rsidRDefault="00122918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</w:p>
                                <w:p w14:paraId="43D7F23E" w14:textId="70878ED5" w:rsidR="00122918" w:rsidRDefault="008A126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4"/>
                                    </w:rPr>
                                    <w:t>COMPUTER ALGORITHMS</w:t>
                                  </w:r>
                                </w:p>
                                <w:p w14:paraId="1B7F6CFA" w14:textId="0D87823C" w:rsidR="00C637F9" w:rsidRPr="00C568BA" w:rsidRDefault="00C637F9" w:rsidP="00D077E9">
                                  <w:pPr>
                                    <w:pStyle w:val="Title"/>
                                    <w:spacing w:after="0"/>
                                    <w:rPr>
                                      <w:sz w:val="32"/>
                                      <w:szCs w:val="24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24"/>
                                    </w:rPr>
                                    <w:t>Huffman Encoding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3561FF4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8" o:spid="_x0000_s1026" type="#_x0000_t202" style="width:277.85pt;height:10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" filled="f" stroked="f" strokeweight=".5pt">
                      <v:textbox>
                        <w:txbxContent>
                          <w:p w14:paraId="716DA629" w14:textId="7FA9E789" w:rsidR="00122918" w:rsidRPr="00C568BA" w:rsidRDefault="008A1269" w:rsidP="00D077E9">
                            <w:pPr>
                              <w:pStyle w:val="Title"/>
                              <w:rPr>
                                <w:sz w:val="52"/>
                                <w:szCs w:val="44"/>
                              </w:rPr>
                            </w:pPr>
                            <w:r>
                              <w:rPr>
                                <w:sz w:val="52"/>
                                <w:szCs w:val="44"/>
                              </w:rPr>
                              <w:t>Pre mini-Project 1</w:t>
                            </w:r>
                          </w:p>
                          <w:p w14:paraId="146CECAD" w14:textId="77777777" w:rsidR="00122918" w:rsidRDefault="00122918" w:rsidP="00D077E9">
                            <w:pPr>
                              <w:pStyle w:val="Title"/>
                              <w:spacing w:after="0"/>
                              <w:rPr>
                                <w:sz w:val="32"/>
                                <w:szCs w:val="24"/>
                              </w:rPr>
                            </w:pPr>
                          </w:p>
                          <w:p w14:paraId="43D7F23E" w14:textId="70878ED5" w:rsidR="00122918" w:rsidRDefault="008A1269" w:rsidP="00D077E9">
                            <w:pPr>
                              <w:pStyle w:val="Title"/>
                              <w:spacing w:after="0"/>
                              <w:rPr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sz w:val="32"/>
                                <w:szCs w:val="24"/>
                              </w:rPr>
                              <w:t>COMPUTER ALGORITHMS</w:t>
                            </w:r>
                          </w:p>
                          <w:p w14:paraId="1B7F6CFA" w14:textId="0D87823C" w:rsidR="00C637F9" w:rsidRPr="00C568BA" w:rsidRDefault="00C637F9" w:rsidP="00D077E9">
                            <w:pPr>
                              <w:pStyle w:val="Title"/>
                              <w:spacing w:after="0"/>
                              <w:rPr>
                                <w:sz w:val="32"/>
                                <w:szCs w:val="24"/>
                              </w:rPr>
                            </w:pPr>
                            <w:r>
                              <w:rPr>
                                <w:sz w:val="32"/>
                                <w:szCs w:val="24"/>
                              </w:rPr>
                              <w:t>Huffman Encoding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061B6E84" w14:textId="77777777" w:rsidR="00D077E9" w:rsidRPr="000D5527" w:rsidRDefault="00D077E9" w:rsidP="00D077E9">
            <w:pPr>
              <w:rPr>
                <w:sz w:val="24"/>
                <w:szCs w:val="20"/>
              </w:rPr>
            </w:pPr>
            <w:r w:rsidRPr="000D5527">
              <w:rPr>
                <w:noProof/>
                <w:sz w:val="24"/>
                <w:szCs w:val="20"/>
              </w:rPr>
              <mc:AlternateContent>
                <mc:Choice Requires="wps">
                  <w:drawing>
                    <wp:inline distT="0" distB="0" distL="0" distR="0" wp14:anchorId="79E1AE4A" wp14:editId="61E8334F">
                      <wp:extent cx="1390918" cy="0"/>
                      <wp:effectExtent l="0" t="19050" r="19050" b="19050"/>
                      <wp:docPr id="5" name="Straight Connector 5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9C51677" id="Straight Connector 5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0D5527" w14:paraId="38038C60" w14:textId="77777777" w:rsidTr="00D077E9">
        <w:trPr>
          <w:trHeight w:val="7636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682A40C4" w14:textId="77777777" w:rsidR="00D077E9" w:rsidRPr="000D5527" w:rsidRDefault="00D077E9" w:rsidP="00D077E9">
            <w:pPr>
              <w:rPr>
                <w:noProof/>
                <w:sz w:val="24"/>
                <w:szCs w:val="20"/>
              </w:rPr>
            </w:pPr>
          </w:p>
        </w:tc>
      </w:tr>
      <w:tr w:rsidR="00D077E9" w:rsidRPr="000D5527" w14:paraId="56340716" w14:textId="77777777" w:rsidTr="00D077E9">
        <w:trPr>
          <w:trHeight w:val="2171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sz w:val="24"/>
                <w:szCs w:val="20"/>
              </w:rPr>
              <w:id w:val="1080870105"/>
              <w:placeholder>
                <w:docPart w:val="E0B28E464A614573BE3DF865EE45FD0B"/>
              </w:placeholder>
              <w15:appearance w15:val="hidden"/>
            </w:sdtPr>
            <w:sdtEndPr/>
            <w:sdtContent>
              <w:p w14:paraId="7B2D0B4C" w14:textId="627FD4FD" w:rsidR="00D077E9" w:rsidRPr="000D5527" w:rsidRDefault="00D077E9" w:rsidP="00D077E9">
                <w:pPr>
                  <w:rPr>
                    <w:sz w:val="24"/>
                    <w:szCs w:val="20"/>
                  </w:rPr>
                </w:pPr>
                <w:r w:rsidRPr="000D5527">
                  <w:rPr>
                    <w:rStyle w:val="SubtitleChar"/>
                    <w:b w:val="0"/>
                    <w:sz w:val="28"/>
                    <w:szCs w:val="20"/>
                  </w:rPr>
                  <w:fldChar w:fldCharType="begin"/>
                </w:r>
                <w:r w:rsidRPr="000D5527">
                  <w:rPr>
                    <w:rStyle w:val="SubtitleChar"/>
                    <w:b w:val="0"/>
                    <w:sz w:val="28"/>
                    <w:szCs w:val="20"/>
                  </w:rPr>
                  <w:instrText xml:space="preserve"> DATE  \@ "MMMM d"  \* MERGEFORMAT </w:instrText>
                </w:r>
                <w:r w:rsidRPr="000D5527">
                  <w:rPr>
                    <w:rStyle w:val="SubtitleChar"/>
                    <w:b w:val="0"/>
                    <w:sz w:val="28"/>
                    <w:szCs w:val="20"/>
                  </w:rPr>
                  <w:fldChar w:fldCharType="separate"/>
                </w:r>
                <w:r w:rsidR="00175864">
                  <w:rPr>
                    <w:rStyle w:val="SubtitleChar"/>
                    <w:b w:val="0"/>
                    <w:noProof/>
                    <w:sz w:val="28"/>
                    <w:szCs w:val="20"/>
                  </w:rPr>
                  <w:t>May 23</w:t>
                </w:r>
                <w:r w:rsidRPr="000D5527">
                  <w:rPr>
                    <w:rStyle w:val="SubtitleChar"/>
                    <w:b w:val="0"/>
                    <w:sz w:val="28"/>
                    <w:szCs w:val="20"/>
                  </w:rPr>
                  <w:fldChar w:fldCharType="end"/>
                </w:r>
              </w:p>
            </w:sdtContent>
          </w:sdt>
          <w:p w14:paraId="0A176D4E" w14:textId="77777777" w:rsidR="00D077E9" w:rsidRPr="000D5527" w:rsidRDefault="00D077E9" w:rsidP="00D077E9">
            <w:pPr>
              <w:rPr>
                <w:noProof/>
                <w:sz w:val="8"/>
                <w:szCs w:val="8"/>
              </w:rPr>
            </w:pPr>
            <w:r w:rsidRPr="000D5527">
              <w:rPr>
                <w:noProof/>
                <w:sz w:val="8"/>
                <w:szCs w:val="8"/>
              </w:rPr>
              <mc:AlternateContent>
                <mc:Choice Requires="wps">
                  <w:drawing>
                    <wp:inline distT="0" distB="0" distL="0" distR="0" wp14:anchorId="2405433B" wp14:editId="78F0E6A0">
                      <wp:extent cx="1493949" cy="0"/>
                      <wp:effectExtent l="0" t="19050" r="30480" b="19050"/>
                      <wp:docPr id="6" name="Straight Connector 6" descr="text divider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0264407" id="Straight Connector 6" o:spid="_x0000_s1026" alt="text divider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3FC90534" w14:textId="77777777" w:rsidR="00D077E9" w:rsidRPr="000D5527" w:rsidRDefault="00D077E9" w:rsidP="00D077E9">
            <w:pPr>
              <w:rPr>
                <w:noProof/>
                <w:sz w:val="8"/>
                <w:szCs w:val="8"/>
              </w:rPr>
            </w:pPr>
          </w:p>
          <w:p w14:paraId="1DD97AC1" w14:textId="77777777" w:rsidR="00D077E9" w:rsidRPr="000D5527" w:rsidRDefault="00D077E9" w:rsidP="00D077E9">
            <w:pPr>
              <w:rPr>
                <w:noProof/>
                <w:sz w:val="8"/>
                <w:szCs w:val="8"/>
              </w:rPr>
            </w:pPr>
          </w:p>
          <w:p w14:paraId="3B46EFF1" w14:textId="6C208D37" w:rsidR="00D077E9" w:rsidRPr="000D5527" w:rsidRDefault="008878E0" w:rsidP="00D077E9">
            <w:pPr>
              <w:rPr>
                <w:sz w:val="24"/>
                <w:szCs w:val="20"/>
              </w:rPr>
            </w:pPr>
            <w:sdt>
              <w:sdtPr>
                <w:rPr>
                  <w:sz w:val="24"/>
                  <w:szCs w:val="20"/>
                </w:rPr>
                <w:id w:val="-1740469667"/>
                <w:placeholder>
                  <w:docPart w:val="D97D499608AC4FBBBDED1F3F9FAE309B"/>
                </w:placeholder>
                <w15:appearance w15:val="hidden"/>
              </w:sdtPr>
              <w:sdtEndPr/>
              <w:sdtContent>
                <w:r w:rsidR="00C568BA" w:rsidRPr="000D5527">
                  <w:rPr>
                    <w:sz w:val="24"/>
                    <w:szCs w:val="20"/>
                  </w:rPr>
                  <w:t>SWAGAT SHUBHAM BHUYAN</w:t>
                </w:r>
              </w:sdtContent>
            </w:sdt>
          </w:p>
          <w:p w14:paraId="2B6FC260" w14:textId="14C8D944" w:rsidR="00D077E9" w:rsidRPr="000D5527" w:rsidRDefault="00C568BA" w:rsidP="00D077E9">
            <w:pPr>
              <w:rPr>
                <w:sz w:val="24"/>
                <w:szCs w:val="20"/>
              </w:rPr>
            </w:pPr>
            <w:r w:rsidRPr="000D5527">
              <w:rPr>
                <w:sz w:val="24"/>
                <w:szCs w:val="20"/>
              </w:rPr>
              <w:t>18-1-5-059</w:t>
            </w:r>
          </w:p>
          <w:p w14:paraId="7843D2E0" w14:textId="0C3BD681" w:rsidR="00C568BA" w:rsidRPr="000D5527" w:rsidRDefault="00C568BA" w:rsidP="00D077E9">
            <w:pPr>
              <w:rPr>
                <w:sz w:val="24"/>
                <w:szCs w:val="20"/>
              </w:rPr>
            </w:pPr>
            <w:r w:rsidRPr="000D5527">
              <w:rPr>
                <w:sz w:val="24"/>
                <w:szCs w:val="20"/>
              </w:rPr>
              <w:t>Sec: A SEM: IV</w:t>
            </w:r>
          </w:p>
          <w:p w14:paraId="6EA0D5B2" w14:textId="77777777" w:rsidR="00C568BA" w:rsidRPr="000D5527" w:rsidRDefault="00C568BA" w:rsidP="00D077E9">
            <w:pPr>
              <w:rPr>
                <w:sz w:val="24"/>
                <w:szCs w:val="20"/>
              </w:rPr>
            </w:pPr>
          </w:p>
          <w:p w14:paraId="79809DD6" w14:textId="77777777" w:rsidR="00D077E9" w:rsidRPr="000D5527" w:rsidRDefault="00D077E9" w:rsidP="00D077E9">
            <w:pPr>
              <w:rPr>
                <w:noProof/>
                <w:sz w:val="8"/>
                <w:szCs w:val="8"/>
              </w:rPr>
            </w:pPr>
          </w:p>
        </w:tc>
      </w:tr>
    </w:tbl>
    <w:p w14:paraId="2500CA02" w14:textId="25888F9A" w:rsidR="00E23571" w:rsidRPr="000D5527" w:rsidRDefault="00C6213E">
      <w:pPr>
        <w:spacing w:after="200"/>
        <w:rPr>
          <w:sz w:val="24"/>
          <w:szCs w:val="20"/>
        </w:rPr>
      </w:pPr>
      <w:r w:rsidRPr="000D5527"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23549CC" wp14:editId="037305F5">
                <wp:simplePos x="0" y="0"/>
                <wp:positionH relativeFrom="column">
                  <wp:posOffset>-746760</wp:posOffset>
                </wp:positionH>
                <wp:positionV relativeFrom="page">
                  <wp:posOffset>6667500</wp:posOffset>
                </wp:positionV>
                <wp:extent cx="7802880" cy="3374390"/>
                <wp:effectExtent l="0" t="0" r="762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2880" cy="337439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C70A259" id="Rectangle 2" o:spid="_x0000_s1026" alt="colored rectangle" style="position:absolute;margin-left:-58.8pt;margin-top:525pt;width:614.4pt;height:265.7pt;z-index:-251657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" fillcolor="#34aba2 [3206]" stroked="f" strokeweight="2pt">
                <w10:wrap anchory="page"/>
              </v:rect>
            </w:pict>
          </mc:Fallback>
        </mc:AlternateContent>
      </w:r>
      <w:r w:rsidR="00E23571" w:rsidRPr="000D5527">
        <w:rPr>
          <w:noProof/>
          <w:sz w:val="24"/>
          <w:szCs w:val="20"/>
        </w:rPr>
        <w:drawing>
          <wp:anchor distT="0" distB="0" distL="114300" distR="114300" simplePos="0" relativeHeight="251661312" behindDoc="0" locked="0" layoutInCell="1" allowOverlap="1" wp14:anchorId="4CCC912B" wp14:editId="65AE1285">
            <wp:simplePos x="0" y="0"/>
            <wp:positionH relativeFrom="column">
              <wp:posOffset>4396740</wp:posOffset>
            </wp:positionH>
            <wp:positionV relativeFrom="paragraph">
              <wp:posOffset>5581650</wp:posOffset>
            </wp:positionV>
            <wp:extent cx="2087880" cy="1684020"/>
            <wp:effectExtent l="0" t="0" r="7620" b="0"/>
            <wp:wrapNone/>
            <wp:docPr id="12" name="Graphic 201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phic 201" descr="logo-placeholder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3571" w:rsidRPr="000D5527">
        <w:rPr>
          <w:noProof/>
          <w:sz w:val="24"/>
          <w:szCs w:val="2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6FB7240" wp14:editId="4452B305">
                <wp:simplePos x="0" y="0"/>
                <wp:positionH relativeFrom="column">
                  <wp:posOffset>4251960</wp:posOffset>
                </wp:positionH>
                <wp:positionV relativeFrom="paragraph">
                  <wp:posOffset>7350125</wp:posOffset>
                </wp:positionV>
                <wp:extent cx="2362200" cy="624840"/>
                <wp:effectExtent l="0" t="0" r="19050" b="228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2200" cy="624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407A30" w14:textId="76C40ADA" w:rsidR="00122918" w:rsidRDefault="00122918">
                            <w:r>
                              <w:t>SUBMITTED TO:</w:t>
                            </w:r>
                          </w:p>
                          <w:p w14:paraId="59E13DBD" w14:textId="38CD435A" w:rsidR="00122918" w:rsidRDefault="00C67816">
                            <w:r>
                              <w:t xml:space="preserve">Dr. </w:t>
                            </w:r>
                            <w:r w:rsidR="00302EE7">
                              <w:t>Shyamosree Pal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B7240" id="Text Box 2" o:spid="_x0000_s1027" type="#_x0000_t202" style="position:absolute;margin-left:334.8pt;margin-top:578.75pt;width:186pt;height:49.2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">
                <v:textbox>
                  <w:txbxContent>
                    <w:p w14:paraId="43407A30" w14:textId="76C40ADA" w:rsidR="00122918" w:rsidRDefault="00122918">
                      <w:r>
                        <w:t>SUBMITTED TO:</w:t>
                      </w:r>
                    </w:p>
                    <w:p w14:paraId="59E13DBD" w14:textId="38CD435A" w:rsidR="00122918" w:rsidRDefault="00C67816">
                      <w:r>
                        <w:t xml:space="preserve">Dr. </w:t>
                      </w:r>
                      <w:r w:rsidR="00302EE7">
                        <w:t>Shyamosree Pal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077E9" w:rsidRPr="000D5527">
        <w:rPr>
          <w:noProof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418FD05" wp14:editId="0DAF891A">
                <wp:simplePos x="0" y="0"/>
                <wp:positionH relativeFrom="column">
                  <wp:posOffset>-205105</wp:posOffset>
                </wp:positionH>
                <wp:positionV relativeFrom="page">
                  <wp:posOffset>900430</wp:posOffset>
                </wp:positionV>
                <wp:extent cx="3938905" cy="8267700"/>
                <wp:effectExtent l="0" t="0" r="4445" b="0"/>
                <wp:wrapNone/>
                <wp:docPr id="3" name="Rectangle 3" descr="white rectangle for text on cove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267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E80CC9" id="Rectangle 3" o:spid="_x0000_s1026" alt="white rectangle for text on cover" style="position:absolute;margin-left:-16.15pt;margin-top:70.9pt;width:310.15pt;height:651pt;z-index:-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" fillcolor="white [3212]" stroked="f" strokeweight="2pt">
                <w10:wrap anchory="page"/>
              </v:rect>
            </w:pict>
          </mc:Fallback>
        </mc:AlternateContent>
      </w:r>
      <w:r w:rsidR="00D077E9" w:rsidRPr="000D5527">
        <w:rPr>
          <w:sz w:val="24"/>
          <w:szCs w:val="20"/>
        </w:rPr>
        <w:br w:type="page"/>
      </w:r>
    </w:p>
    <w:p w14:paraId="756C2FD5" w14:textId="77777777" w:rsidR="00F41874" w:rsidRPr="00302EE7" w:rsidRDefault="009433B5" w:rsidP="009433B5">
      <w:p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lastRenderedPageBreak/>
        <w:t xml:space="preserve">Q.: </w:t>
      </w:r>
    </w:p>
    <w:p w14:paraId="6F71824A" w14:textId="59AEECAF" w:rsidR="00302EE7" w:rsidRPr="00302EE7" w:rsidRDefault="00302EE7" w:rsidP="00302EE7">
      <w:p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Assignment (Pre</w:t>
      </w:r>
      <w:r>
        <w:rPr>
          <w:color w:val="auto"/>
          <w:sz w:val="32"/>
          <w:szCs w:val="32"/>
        </w:rPr>
        <w:t xml:space="preserve"> </w:t>
      </w:r>
      <w:r w:rsidRPr="00302EE7">
        <w:rPr>
          <w:color w:val="auto"/>
          <w:sz w:val="32"/>
          <w:szCs w:val="32"/>
        </w:rPr>
        <w:t>mini project)</w:t>
      </w:r>
    </w:p>
    <w:p w14:paraId="4EF505F4" w14:textId="5DF80C7D" w:rsidR="00302EE7" w:rsidRPr="00302EE7" w:rsidRDefault="00302EE7" w:rsidP="00302EE7">
      <w:p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1.</w:t>
      </w:r>
      <w:r>
        <w:rPr>
          <w:color w:val="auto"/>
          <w:sz w:val="32"/>
          <w:szCs w:val="32"/>
        </w:rPr>
        <w:t xml:space="preserve"> </w:t>
      </w:r>
      <w:r w:rsidRPr="00302EE7">
        <w:rPr>
          <w:color w:val="auto"/>
          <w:sz w:val="32"/>
          <w:szCs w:val="32"/>
        </w:rPr>
        <w:t>Implement the Huffman code using the following steps:</w:t>
      </w:r>
    </w:p>
    <w:p w14:paraId="494B42B1" w14:textId="5223837D" w:rsidR="00302EE7" w:rsidRPr="00302EE7" w:rsidRDefault="00302EE7" w:rsidP="00302EE7">
      <w:pPr>
        <w:pStyle w:val="ListParagraph"/>
        <w:numPr>
          <w:ilvl w:val="0"/>
          <w:numId w:val="27"/>
        </w:num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Implement the min priority queue, Q for storing and manipulating the input using a binary min heap. (See sections 6.1, 6.2, 6.3,</w:t>
      </w:r>
      <w:r w:rsidR="00380A03">
        <w:rPr>
          <w:color w:val="auto"/>
          <w:sz w:val="32"/>
          <w:szCs w:val="32"/>
        </w:rPr>
        <w:t xml:space="preserve"> </w:t>
      </w:r>
      <w:r w:rsidRPr="00302EE7">
        <w:rPr>
          <w:color w:val="auto"/>
          <w:sz w:val="32"/>
          <w:szCs w:val="32"/>
        </w:rPr>
        <w:t>and 6.5 of Textbook, Cormen</w:t>
      </w:r>
      <w:r>
        <w:rPr>
          <w:color w:val="auto"/>
          <w:sz w:val="32"/>
          <w:szCs w:val="32"/>
        </w:rPr>
        <w:t>)</w:t>
      </w:r>
    </w:p>
    <w:p w14:paraId="79DDC43B" w14:textId="6D879B54" w:rsidR="00302EE7" w:rsidRPr="00302EE7" w:rsidRDefault="00302EE7" w:rsidP="000B30BE">
      <w:pPr>
        <w:pStyle w:val="ListParagraph"/>
        <w:numPr>
          <w:ilvl w:val="0"/>
          <w:numId w:val="27"/>
        </w:num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Implement the function for merging two nodes for the full binary tree, T that is used to output the codeword. (The tree is to be built</w:t>
      </w:r>
      <w:r w:rsidRPr="00302EE7">
        <w:rPr>
          <w:color w:val="auto"/>
          <w:sz w:val="32"/>
          <w:szCs w:val="32"/>
        </w:rPr>
        <w:t xml:space="preserve"> </w:t>
      </w:r>
      <w:r w:rsidRPr="00302EE7">
        <w:rPr>
          <w:color w:val="auto"/>
          <w:sz w:val="32"/>
          <w:szCs w:val="32"/>
        </w:rPr>
        <w:t>in a bottom up fashion as the main algorithm proceeds. Hence pointers have to be added wherever and whenever needed.)</w:t>
      </w:r>
    </w:p>
    <w:p w14:paraId="5283F88C" w14:textId="77777777" w:rsidR="00302EE7" w:rsidRPr="00302EE7" w:rsidRDefault="00302EE7" w:rsidP="00302EE7">
      <w:pPr>
        <w:pStyle w:val="ListParagraph"/>
        <w:numPr>
          <w:ilvl w:val="0"/>
          <w:numId w:val="27"/>
        </w:num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Now combine your codes in (a) and (b) to implement the Huffman code.</w:t>
      </w:r>
    </w:p>
    <w:p w14:paraId="32D68D89" w14:textId="19BF9BF4" w:rsidR="00302EE7" w:rsidRPr="00302EE7" w:rsidRDefault="00302EE7" w:rsidP="00302EE7">
      <w:pPr>
        <w:pStyle w:val="ListParagraph"/>
        <w:numPr>
          <w:ilvl w:val="0"/>
          <w:numId w:val="27"/>
        </w:num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Finally, write a recursive function to generate the codeword for each character in the alphabet C which is the input to your</w:t>
      </w:r>
      <w:r>
        <w:rPr>
          <w:color w:val="auto"/>
          <w:sz w:val="32"/>
          <w:szCs w:val="32"/>
        </w:rPr>
        <w:t xml:space="preserve"> </w:t>
      </w:r>
      <w:r w:rsidRPr="00302EE7">
        <w:rPr>
          <w:color w:val="auto"/>
          <w:sz w:val="32"/>
          <w:szCs w:val="32"/>
        </w:rPr>
        <w:t>algorithm.</w:t>
      </w:r>
    </w:p>
    <w:p w14:paraId="6BB4414F" w14:textId="636CFB35" w:rsidR="00302EE7" w:rsidRPr="00302EE7" w:rsidRDefault="00302EE7" w:rsidP="00302EE7">
      <w:pPr>
        <w:pStyle w:val="ListParagraph"/>
        <w:numPr>
          <w:ilvl w:val="0"/>
          <w:numId w:val="27"/>
        </w:num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Also give the structure of the nodes of Q and T</w:t>
      </w:r>
    </w:p>
    <w:p w14:paraId="46CDB30B" w14:textId="04514244" w:rsidR="00302EE7" w:rsidRPr="00302EE7" w:rsidRDefault="00302EE7" w:rsidP="00302EE7">
      <w:pPr>
        <w:pStyle w:val="ListParagraph"/>
        <w:numPr>
          <w:ilvl w:val="0"/>
          <w:numId w:val="27"/>
        </w:num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For the demonstration of your algorithm</w:t>
      </w:r>
    </w:p>
    <w:p w14:paraId="18E5068E" w14:textId="53E75672" w:rsidR="00302EE7" w:rsidRPr="00302EE7" w:rsidRDefault="00302EE7" w:rsidP="00302EE7">
      <w:pPr>
        <w:pStyle w:val="ListParagraph"/>
        <w:numPr>
          <w:ilvl w:val="0"/>
          <w:numId w:val="28"/>
        </w:num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 xml:space="preserve">Take an input </w:t>
      </w:r>
      <w:r w:rsidRPr="00302EE7">
        <w:rPr>
          <w:color w:val="auto"/>
          <w:sz w:val="32"/>
          <w:szCs w:val="32"/>
        </w:rPr>
        <w:t>alphabet</w:t>
      </w:r>
      <w:r w:rsidRPr="00302EE7">
        <w:rPr>
          <w:color w:val="auto"/>
          <w:sz w:val="32"/>
          <w:szCs w:val="32"/>
        </w:rPr>
        <w:t xml:space="preserve"> of 10 characters, C = {a, b, c, d, e, f, g, h, </w:t>
      </w:r>
      <w:r w:rsidR="001B6D71">
        <w:rPr>
          <w:color w:val="auto"/>
          <w:sz w:val="32"/>
          <w:szCs w:val="32"/>
        </w:rPr>
        <w:t>i</w:t>
      </w:r>
      <w:r w:rsidRPr="00302EE7">
        <w:rPr>
          <w:color w:val="auto"/>
          <w:sz w:val="32"/>
          <w:szCs w:val="32"/>
        </w:rPr>
        <w:t>, j }</w:t>
      </w:r>
    </w:p>
    <w:p w14:paraId="75032867" w14:textId="33ABC91B" w:rsidR="00302EE7" w:rsidRPr="00302EE7" w:rsidRDefault="00302EE7" w:rsidP="00302EE7">
      <w:pPr>
        <w:pStyle w:val="ListParagraph"/>
        <w:numPr>
          <w:ilvl w:val="0"/>
          <w:numId w:val="28"/>
        </w:num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Create arbitrary texts of length 100 (Text 1), 1000 (Text 2), and 10000 (Text 3) characters each by randomly selecting each</w:t>
      </w:r>
      <w:r>
        <w:rPr>
          <w:color w:val="auto"/>
          <w:sz w:val="32"/>
          <w:szCs w:val="32"/>
        </w:rPr>
        <w:t xml:space="preserve"> </w:t>
      </w:r>
      <w:r w:rsidRPr="00302EE7">
        <w:rPr>
          <w:color w:val="auto"/>
          <w:sz w:val="32"/>
          <w:szCs w:val="32"/>
        </w:rPr>
        <w:t>character from the alphabet C.</w:t>
      </w:r>
    </w:p>
    <w:p w14:paraId="36352045" w14:textId="77777777" w:rsidR="00302EE7" w:rsidRPr="00302EE7" w:rsidRDefault="00302EE7" w:rsidP="00302EE7">
      <w:pPr>
        <w:pStyle w:val="ListParagraph"/>
        <w:numPr>
          <w:ilvl w:val="0"/>
          <w:numId w:val="28"/>
        </w:num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Report the frequencies in tabular form for each text (Table format given in the next slide).</w:t>
      </w:r>
    </w:p>
    <w:p w14:paraId="62CAF382" w14:textId="18DA4EFF" w:rsidR="00302EE7" w:rsidRPr="00302EE7" w:rsidRDefault="00302EE7" w:rsidP="00302EE7">
      <w:pPr>
        <w:pStyle w:val="ListParagraph"/>
        <w:numPr>
          <w:ilvl w:val="0"/>
          <w:numId w:val="28"/>
        </w:num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Create the optimal tree for each of the three texts using your code. Report the codewords generated for C , in case of eachtext in the above table and also give the snapshots from running your code to generate the output.</w:t>
      </w:r>
    </w:p>
    <w:p w14:paraId="767106BE" w14:textId="1A290E46" w:rsidR="00302EE7" w:rsidRPr="00302EE7" w:rsidRDefault="00302EE7" w:rsidP="00302EE7">
      <w:p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lastRenderedPageBreak/>
        <w:t>2.</w:t>
      </w:r>
      <w:r>
        <w:rPr>
          <w:color w:val="auto"/>
          <w:sz w:val="32"/>
          <w:szCs w:val="32"/>
        </w:rPr>
        <w:t xml:space="preserve"> </w:t>
      </w:r>
      <w:r w:rsidRPr="00302EE7">
        <w:rPr>
          <w:color w:val="auto"/>
          <w:sz w:val="32"/>
          <w:szCs w:val="32"/>
        </w:rPr>
        <w:t>You must give the algorithms for questions 1.(a), 1(b), 1(c), and 1(d) separately as pseudocodes. Give the structure of nodes only for</w:t>
      </w:r>
    </w:p>
    <w:p w14:paraId="691C9098" w14:textId="77777777" w:rsidR="00302EE7" w:rsidRPr="00302EE7" w:rsidRDefault="00302EE7" w:rsidP="00302EE7">
      <w:p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question 1(e).</w:t>
      </w:r>
    </w:p>
    <w:p w14:paraId="5401A04D" w14:textId="2FE37D3B" w:rsidR="00302EE7" w:rsidRPr="00302EE7" w:rsidRDefault="00302EE7" w:rsidP="00302EE7">
      <w:pPr>
        <w:spacing w:after="200"/>
        <w:jc w:val="both"/>
        <w:rPr>
          <w:color w:val="auto"/>
          <w:sz w:val="32"/>
          <w:szCs w:val="32"/>
        </w:rPr>
      </w:pPr>
      <w:r w:rsidRPr="00302EE7">
        <w:rPr>
          <w:color w:val="auto"/>
          <w:sz w:val="32"/>
          <w:szCs w:val="32"/>
        </w:rPr>
        <w:t>3.</w:t>
      </w:r>
      <w:r>
        <w:rPr>
          <w:color w:val="auto"/>
          <w:sz w:val="32"/>
          <w:szCs w:val="32"/>
        </w:rPr>
        <w:t xml:space="preserve"> </w:t>
      </w:r>
      <w:r w:rsidRPr="00302EE7">
        <w:rPr>
          <w:color w:val="auto"/>
          <w:sz w:val="32"/>
          <w:szCs w:val="32"/>
        </w:rPr>
        <w:t>Submit your complete code along with the required snapshots and output table</w:t>
      </w:r>
    </w:p>
    <w:p w14:paraId="48353E0E" w14:textId="066C2ED2" w:rsidR="009433B5" w:rsidRDefault="00302EE7" w:rsidP="00302EE7">
      <w:pPr>
        <w:spacing w:after="200"/>
        <w:jc w:val="both"/>
        <w:rPr>
          <w:b w:val="0"/>
          <w:bCs/>
          <w:color w:val="auto"/>
          <w:sz w:val="40"/>
          <w:szCs w:val="40"/>
        </w:rPr>
      </w:pPr>
      <w:r w:rsidRPr="00302EE7">
        <w:rPr>
          <w:color w:val="auto"/>
          <w:sz w:val="32"/>
          <w:szCs w:val="32"/>
        </w:rPr>
        <w:t>4.</w:t>
      </w:r>
      <w:r>
        <w:rPr>
          <w:color w:val="auto"/>
          <w:sz w:val="32"/>
          <w:szCs w:val="32"/>
        </w:rPr>
        <w:t xml:space="preserve"> </w:t>
      </w:r>
      <w:r w:rsidRPr="00302EE7">
        <w:rPr>
          <w:color w:val="auto"/>
          <w:sz w:val="32"/>
          <w:szCs w:val="32"/>
        </w:rPr>
        <w:t>Draw the output tree T 1 (Text 1), T 2 (Text 2), and T 3 Text 3).</w:t>
      </w:r>
      <w:r w:rsidR="009433B5" w:rsidRPr="009433B5">
        <w:rPr>
          <w:color w:val="auto"/>
          <w:sz w:val="40"/>
          <w:szCs w:val="40"/>
        </w:rPr>
        <w:t xml:space="preserve"> </w:t>
      </w:r>
    </w:p>
    <w:p w14:paraId="7D0ADC97" w14:textId="67219A9A" w:rsidR="00AF251D" w:rsidRDefault="00302EE7" w:rsidP="006D6013">
      <w:pPr>
        <w:spacing w:after="200"/>
        <w:rPr>
          <w:color w:val="auto"/>
          <w:sz w:val="44"/>
          <w:szCs w:val="44"/>
        </w:rPr>
      </w:pPr>
      <w:r>
        <w:rPr>
          <w:b w:val="0"/>
          <w:bCs/>
          <w:noProof/>
          <w:color w:val="auto"/>
          <w:sz w:val="40"/>
          <w:szCs w:val="40"/>
        </w:rPr>
        <w:drawing>
          <wp:inline distT="0" distB="0" distL="0" distR="0" wp14:anchorId="0B703197" wp14:editId="6A2B35B6">
            <wp:extent cx="6301740" cy="27508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FD4DB" w14:textId="77777777" w:rsidR="00AC05F8" w:rsidRPr="00AC05F8" w:rsidRDefault="00AC05F8" w:rsidP="00AC05F8">
      <w:pPr>
        <w:spacing w:after="200"/>
        <w:rPr>
          <w:color w:val="auto"/>
          <w:sz w:val="22"/>
        </w:rPr>
      </w:pPr>
      <w:r w:rsidRPr="00AC05F8">
        <w:rPr>
          <w:color w:val="auto"/>
          <w:sz w:val="22"/>
        </w:rPr>
        <w:t>Instructions for submission:</w:t>
      </w:r>
    </w:p>
    <w:p w14:paraId="062AA394" w14:textId="489973ED" w:rsidR="00AC05F8" w:rsidRPr="00AC05F8" w:rsidRDefault="00AC05F8" w:rsidP="00AC05F8">
      <w:pPr>
        <w:spacing w:after="200"/>
        <w:rPr>
          <w:color w:val="auto"/>
          <w:sz w:val="22"/>
        </w:rPr>
      </w:pPr>
      <w:r w:rsidRPr="00AC05F8">
        <w:rPr>
          <w:color w:val="auto"/>
          <w:sz w:val="22"/>
        </w:rPr>
        <w:t>1.</w:t>
      </w:r>
      <w:r w:rsidRPr="00AC05F8">
        <w:rPr>
          <w:color w:val="auto"/>
          <w:sz w:val="22"/>
        </w:rPr>
        <w:t xml:space="preserve"> </w:t>
      </w:r>
      <w:r w:rsidRPr="00AC05F8">
        <w:rPr>
          <w:color w:val="auto"/>
          <w:sz w:val="22"/>
        </w:rPr>
        <w:t xml:space="preserve">Everything must be compiled in one file (preferably pdf format). If you put in separate </w:t>
      </w:r>
      <w:r w:rsidR="00AF1343" w:rsidRPr="00AC05F8">
        <w:rPr>
          <w:color w:val="auto"/>
          <w:sz w:val="22"/>
        </w:rPr>
        <w:t>files,</w:t>
      </w:r>
      <w:r w:rsidRPr="00AC05F8">
        <w:rPr>
          <w:color w:val="auto"/>
          <w:sz w:val="22"/>
        </w:rPr>
        <w:t xml:space="preserve"> I will check only the first file that you</w:t>
      </w:r>
      <w:r w:rsidRPr="00AC05F8">
        <w:rPr>
          <w:color w:val="auto"/>
          <w:sz w:val="22"/>
        </w:rPr>
        <w:t xml:space="preserve"> </w:t>
      </w:r>
      <w:r w:rsidRPr="00AC05F8">
        <w:rPr>
          <w:color w:val="auto"/>
          <w:sz w:val="22"/>
        </w:rPr>
        <w:t>submit.</w:t>
      </w:r>
    </w:p>
    <w:p w14:paraId="383A640A" w14:textId="45B9142A" w:rsidR="00AC05F8" w:rsidRPr="00AC05F8" w:rsidRDefault="00AC05F8" w:rsidP="00AC05F8">
      <w:pPr>
        <w:spacing w:after="200"/>
        <w:rPr>
          <w:color w:val="auto"/>
          <w:sz w:val="22"/>
        </w:rPr>
      </w:pPr>
      <w:r w:rsidRPr="00AC05F8">
        <w:rPr>
          <w:color w:val="auto"/>
          <w:sz w:val="22"/>
        </w:rPr>
        <w:t>2.</w:t>
      </w:r>
      <w:r w:rsidRPr="00AC05F8">
        <w:rPr>
          <w:color w:val="auto"/>
          <w:sz w:val="22"/>
        </w:rPr>
        <w:t xml:space="preserve"> </w:t>
      </w:r>
      <w:r w:rsidRPr="00AC05F8">
        <w:rPr>
          <w:color w:val="auto"/>
          <w:sz w:val="22"/>
        </w:rPr>
        <w:t>Mail your assignment to shyamosree.pal@gmail.com and in the subject part of the mail write:</w:t>
      </w:r>
      <w:r w:rsidRPr="00AC05F8">
        <w:rPr>
          <w:color w:val="auto"/>
          <w:sz w:val="22"/>
        </w:rPr>
        <w:t xml:space="preserve"> </w:t>
      </w:r>
      <w:r w:rsidRPr="00AC05F8">
        <w:rPr>
          <w:color w:val="auto"/>
          <w:sz w:val="22"/>
        </w:rPr>
        <w:t>Assignment (Pre</w:t>
      </w:r>
      <w:r w:rsidRPr="00AC05F8">
        <w:rPr>
          <w:color w:val="auto"/>
          <w:sz w:val="22"/>
        </w:rPr>
        <w:t xml:space="preserve"> </w:t>
      </w:r>
      <w:r w:rsidRPr="00AC05F8">
        <w:rPr>
          <w:color w:val="auto"/>
          <w:sz w:val="22"/>
        </w:rPr>
        <w:t>mini project) B. Tech, 4th Sem, CSE</w:t>
      </w:r>
    </w:p>
    <w:p w14:paraId="6B522DFE" w14:textId="6CB113A4" w:rsidR="00AC05F8" w:rsidRPr="00AC05F8" w:rsidRDefault="00AC05F8" w:rsidP="00AC05F8">
      <w:pPr>
        <w:spacing w:after="200"/>
        <w:ind w:firstLine="720"/>
        <w:rPr>
          <w:color w:val="auto"/>
          <w:sz w:val="22"/>
        </w:rPr>
      </w:pPr>
      <w:r w:rsidRPr="00AC05F8">
        <w:rPr>
          <w:color w:val="auto"/>
          <w:sz w:val="22"/>
        </w:rPr>
        <w:t>1.</w:t>
      </w:r>
      <w:r w:rsidRPr="00AC05F8">
        <w:rPr>
          <w:color w:val="auto"/>
          <w:sz w:val="22"/>
        </w:rPr>
        <w:t xml:space="preserve"> </w:t>
      </w:r>
      <w:r w:rsidRPr="00AC05F8">
        <w:rPr>
          <w:color w:val="auto"/>
          <w:sz w:val="22"/>
        </w:rPr>
        <w:t>Name:______________________</w:t>
      </w:r>
    </w:p>
    <w:p w14:paraId="111552BA" w14:textId="471765FE" w:rsidR="00AC05F8" w:rsidRPr="00AC05F8" w:rsidRDefault="00AC05F8" w:rsidP="00AC05F8">
      <w:pPr>
        <w:spacing w:after="200"/>
        <w:ind w:firstLine="720"/>
        <w:rPr>
          <w:color w:val="auto"/>
          <w:sz w:val="22"/>
        </w:rPr>
      </w:pPr>
      <w:r w:rsidRPr="00AC05F8">
        <w:rPr>
          <w:color w:val="auto"/>
          <w:sz w:val="22"/>
        </w:rPr>
        <w:t>2.</w:t>
      </w:r>
      <w:r w:rsidRPr="00AC05F8">
        <w:rPr>
          <w:color w:val="auto"/>
          <w:sz w:val="22"/>
        </w:rPr>
        <w:t xml:space="preserve"> </w:t>
      </w:r>
      <w:r w:rsidRPr="00AC05F8">
        <w:rPr>
          <w:color w:val="auto"/>
          <w:sz w:val="22"/>
        </w:rPr>
        <w:t>Roll Number:</w:t>
      </w:r>
    </w:p>
    <w:p w14:paraId="56C2660D" w14:textId="7C472432" w:rsidR="00AC05F8" w:rsidRPr="00AC05F8" w:rsidRDefault="00AC05F8" w:rsidP="00AC05F8">
      <w:pPr>
        <w:spacing w:after="200"/>
        <w:ind w:firstLine="720"/>
        <w:rPr>
          <w:color w:val="auto"/>
          <w:sz w:val="22"/>
        </w:rPr>
      </w:pPr>
      <w:r w:rsidRPr="00AC05F8">
        <w:rPr>
          <w:color w:val="auto"/>
          <w:sz w:val="22"/>
        </w:rPr>
        <w:t>3.</w:t>
      </w:r>
      <w:r w:rsidRPr="00AC05F8">
        <w:rPr>
          <w:color w:val="auto"/>
          <w:sz w:val="22"/>
        </w:rPr>
        <w:t xml:space="preserve"> </w:t>
      </w:r>
      <w:r w:rsidRPr="00AC05F8">
        <w:rPr>
          <w:color w:val="auto"/>
          <w:sz w:val="22"/>
        </w:rPr>
        <w:t>Please add your Mobile number and Email id in this mail.</w:t>
      </w:r>
    </w:p>
    <w:p w14:paraId="632A3069" w14:textId="725F49EE" w:rsidR="00AC05F8" w:rsidRPr="00AC05F8" w:rsidRDefault="00AC05F8" w:rsidP="00AC05F8">
      <w:pPr>
        <w:spacing w:after="200"/>
        <w:ind w:firstLine="720"/>
        <w:rPr>
          <w:color w:val="auto"/>
          <w:sz w:val="22"/>
        </w:rPr>
      </w:pPr>
      <w:r w:rsidRPr="00AC05F8">
        <w:rPr>
          <w:color w:val="auto"/>
          <w:sz w:val="22"/>
        </w:rPr>
        <w:t>4.</w:t>
      </w:r>
      <w:r w:rsidRPr="00AC05F8">
        <w:rPr>
          <w:color w:val="auto"/>
          <w:sz w:val="22"/>
        </w:rPr>
        <w:t xml:space="preserve"> </w:t>
      </w:r>
      <w:r w:rsidRPr="00AC05F8">
        <w:rPr>
          <w:color w:val="auto"/>
          <w:sz w:val="22"/>
        </w:rPr>
        <w:t>Date of Submission: Within 23.05.2020 (11.59pm).</w:t>
      </w:r>
    </w:p>
    <w:p w14:paraId="15DC5594" w14:textId="6A60F33C" w:rsidR="00AF251D" w:rsidRPr="00AC05F8" w:rsidRDefault="00AC05F8" w:rsidP="00AC05F8">
      <w:pPr>
        <w:spacing w:after="200"/>
        <w:ind w:left="720"/>
        <w:rPr>
          <w:color w:val="auto"/>
          <w:sz w:val="22"/>
        </w:rPr>
      </w:pPr>
      <w:r w:rsidRPr="00AC05F8">
        <w:rPr>
          <w:color w:val="auto"/>
          <w:sz w:val="22"/>
        </w:rPr>
        <w:t>5.</w:t>
      </w:r>
      <w:r w:rsidRPr="00AC05F8">
        <w:rPr>
          <w:color w:val="auto"/>
          <w:sz w:val="22"/>
        </w:rPr>
        <w:t xml:space="preserve"> </w:t>
      </w:r>
      <w:r w:rsidRPr="00AC05F8">
        <w:rPr>
          <w:color w:val="auto"/>
          <w:sz w:val="22"/>
        </w:rPr>
        <w:t xml:space="preserve">Please submit as soon as possible, I might consider giving bonus marks to the first 25 submissions. Also as soon as </w:t>
      </w:r>
      <w:r w:rsidR="0027280C" w:rsidRPr="00AC05F8">
        <w:rPr>
          <w:color w:val="auto"/>
          <w:sz w:val="22"/>
        </w:rPr>
        <w:t>you</w:t>
      </w:r>
      <w:r w:rsidR="0027280C">
        <w:rPr>
          <w:color w:val="auto"/>
          <w:sz w:val="22"/>
        </w:rPr>
        <w:t xml:space="preserve"> </w:t>
      </w:r>
      <w:r w:rsidRPr="00AC05F8">
        <w:rPr>
          <w:color w:val="auto"/>
          <w:sz w:val="22"/>
        </w:rPr>
        <w:t xml:space="preserve">mail </w:t>
      </w:r>
      <w:r w:rsidR="0027280C" w:rsidRPr="00AC05F8">
        <w:rPr>
          <w:color w:val="auto"/>
          <w:sz w:val="22"/>
        </w:rPr>
        <w:t>your assignment</w:t>
      </w:r>
      <w:r w:rsidRPr="00AC05F8">
        <w:rPr>
          <w:color w:val="auto"/>
          <w:sz w:val="22"/>
        </w:rPr>
        <w:t xml:space="preserve"> you will get to know your midsem marks.</w:t>
      </w:r>
    </w:p>
    <w:p w14:paraId="4CF5178A" w14:textId="234459FB" w:rsidR="00876D32" w:rsidRDefault="00876D32" w:rsidP="00876D32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color w:val="auto"/>
          <w:sz w:val="32"/>
          <w:szCs w:val="32"/>
        </w:rPr>
        <w:lastRenderedPageBreak/>
        <w:t xml:space="preserve">1.a) </w:t>
      </w:r>
      <w:r>
        <w:rPr>
          <w:b w:val="0"/>
          <w:bCs/>
          <w:color w:val="auto"/>
          <w:sz w:val="32"/>
          <w:szCs w:val="32"/>
        </w:rPr>
        <w:t>We use a custom comparator (CmpCharcNodes) class to set condition of priority for the required Priority Queue:</w:t>
      </w:r>
    </w:p>
    <w:p w14:paraId="6100533A" w14:textId="7EE4A996" w:rsidR="002B4663" w:rsidRDefault="002B4663" w:rsidP="00876D32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>PSEUDO-CODE:</w:t>
      </w:r>
    </w:p>
    <w:p w14:paraId="1B888EBF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MIN_HEAPIFY(A , i)</w:t>
      </w:r>
    </w:p>
    <w:p w14:paraId="60D8F813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1.</w:t>
      </w:r>
      <w:r w:rsidRPr="002B4663">
        <w:rPr>
          <w:b w:val="0"/>
          <w:bCs/>
          <w:color w:val="auto"/>
          <w:sz w:val="32"/>
          <w:szCs w:val="32"/>
        </w:rPr>
        <w:tab/>
        <w:t>l = 2*i +1</w:t>
      </w:r>
    </w:p>
    <w:p w14:paraId="7EB1C934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2.</w:t>
      </w:r>
      <w:r w:rsidRPr="002B4663">
        <w:rPr>
          <w:b w:val="0"/>
          <w:bCs/>
          <w:color w:val="auto"/>
          <w:sz w:val="32"/>
          <w:szCs w:val="32"/>
        </w:rPr>
        <w:tab/>
        <w:t>r = 2*i +2</w:t>
      </w:r>
    </w:p>
    <w:p w14:paraId="0580BF63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3.</w:t>
      </w:r>
      <w:r w:rsidRPr="002B4663">
        <w:rPr>
          <w:b w:val="0"/>
          <w:bCs/>
          <w:color w:val="auto"/>
          <w:sz w:val="32"/>
          <w:szCs w:val="32"/>
        </w:rPr>
        <w:tab/>
        <w:t>largest = i</w:t>
      </w:r>
    </w:p>
    <w:p w14:paraId="373AF73B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4.</w:t>
      </w:r>
      <w:r w:rsidRPr="002B4663">
        <w:rPr>
          <w:b w:val="0"/>
          <w:bCs/>
          <w:color w:val="auto"/>
          <w:sz w:val="32"/>
          <w:szCs w:val="32"/>
        </w:rPr>
        <w:tab/>
        <w:t>if l&lt; heap.size() &amp;&amp; A[l]&lt; A[largest]</w:t>
      </w:r>
    </w:p>
    <w:p w14:paraId="6C2B6A19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5.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largest = l</w:t>
      </w:r>
    </w:p>
    <w:p w14:paraId="58922EDA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6.</w:t>
      </w:r>
      <w:r w:rsidRPr="002B4663">
        <w:rPr>
          <w:b w:val="0"/>
          <w:bCs/>
          <w:color w:val="auto"/>
          <w:sz w:val="32"/>
          <w:szCs w:val="32"/>
        </w:rPr>
        <w:tab/>
        <w:t>If r&lt; heap.size() &amp;&amp; A[r]&lt; A[largest]</w:t>
      </w:r>
    </w:p>
    <w:p w14:paraId="7B1C3F14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7.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largest = r</w:t>
      </w:r>
    </w:p>
    <w:p w14:paraId="05ACD2F6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8.</w:t>
      </w:r>
      <w:r w:rsidRPr="002B4663">
        <w:rPr>
          <w:b w:val="0"/>
          <w:bCs/>
          <w:color w:val="auto"/>
          <w:sz w:val="32"/>
          <w:szCs w:val="32"/>
        </w:rPr>
        <w:tab/>
        <w:t>if i!= largest</w:t>
      </w:r>
    </w:p>
    <w:p w14:paraId="5225E209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9.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swap(A[i], A[largest])</w:t>
      </w:r>
    </w:p>
    <w:p w14:paraId="5A6C1870" w14:textId="34182BC1" w:rsid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10.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MIN_HEAPIFY(A, largest)</w:t>
      </w:r>
    </w:p>
    <w:p w14:paraId="0F2BC2DB" w14:textId="5AD83939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>CODE:</w:t>
      </w:r>
    </w:p>
    <w:p w14:paraId="41F35017" w14:textId="77777777" w:rsidR="00876D32" w:rsidRPr="00876D32" w:rsidRDefault="00876D32" w:rsidP="00876D32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76D32">
        <w:rPr>
          <w:rFonts w:ascii="Consolas" w:eastAsia="Times New Roman" w:hAnsi="Consolas" w:cs="Times New Roman"/>
          <w:b w:val="0"/>
          <w:color w:val="569CD6"/>
          <w:szCs w:val="28"/>
          <w:lang w:val="en-IN" w:eastAsia="en-IN"/>
        </w:rPr>
        <w:t>class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</w:t>
      </w:r>
      <w:r w:rsidRPr="00876D32">
        <w:rPr>
          <w:rFonts w:ascii="Consolas" w:eastAsia="Times New Roman" w:hAnsi="Consolas" w:cs="Times New Roman"/>
          <w:b w:val="0"/>
          <w:color w:val="4EC9B0"/>
          <w:szCs w:val="28"/>
          <w:lang w:val="en-IN" w:eastAsia="en-IN"/>
        </w:rPr>
        <w:t>CmpCharcNodes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</w:t>
      </w:r>
    </w:p>
    <w:p w14:paraId="2E5469FC" w14:textId="77777777" w:rsidR="00876D32" w:rsidRPr="00876D32" w:rsidRDefault="00876D32" w:rsidP="00876D32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{ </w:t>
      </w:r>
    </w:p>
    <w:p w14:paraId="7772A409" w14:textId="77777777" w:rsidR="00876D32" w:rsidRPr="00876D32" w:rsidRDefault="00876D32" w:rsidP="00876D32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</w:t>
      </w:r>
      <w:r w:rsidRPr="00876D32">
        <w:rPr>
          <w:rFonts w:ascii="Consolas" w:eastAsia="Times New Roman" w:hAnsi="Consolas" w:cs="Times New Roman"/>
          <w:b w:val="0"/>
          <w:color w:val="569CD6"/>
          <w:szCs w:val="28"/>
          <w:lang w:val="en-IN" w:eastAsia="en-IN"/>
        </w:rPr>
        <w:t>public: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</w:t>
      </w:r>
    </w:p>
    <w:p w14:paraId="040BF605" w14:textId="77777777" w:rsidR="00876D32" w:rsidRPr="00876D32" w:rsidRDefault="00876D32" w:rsidP="00876D32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</w:t>
      </w:r>
      <w:r w:rsidRPr="00876D32">
        <w:rPr>
          <w:rFonts w:ascii="Consolas" w:eastAsia="Times New Roman" w:hAnsi="Consolas" w:cs="Times New Roman"/>
          <w:b w:val="0"/>
          <w:color w:val="569CD6"/>
          <w:szCs w:val="28"/>
          <w:lang w:val="en-IN" w:eastAsia="en-IN"/>
        </w:rPr>
        <w:t>bool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</w:t>
      </w:r>
      <w:r w:rsidRPr="00876D32">
        <w:rPr>
          <w:rFonts w:ascii="Consolas" w:eastAsia="Times New Roman" w:hAnsi="Consolas" w:cs="Times New Roman"/>
          <w:b w:val="0"/>
          <w:color w:val="C586C0"/>
          <w:szCs w:val="28"/>
          <w:lang w:val="en-IN" w:eastAsia="en-IN"/>
        </w:rPr>
        <w:t>operator()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(</w:t>
      </w:r>
      <w:r w:rsidRPr="00876D32">
        <w:rPr>
          <w:rFonts w:ascii="Consolas" w:eastAsia="Times New Roman" w:hAnsi="Consolas" w:cs="Times New Roman"/>
          <w:b w:val="0"/>
          <w:color w:val="4EC9B0"/>
          <w:szCs w:val="28"/>
          <w:lang w:val="en-IN" w:eastAsia="en-IN"/>
        </w:rPr>
        <w:t>CharcTreeNode</w:t>
      </w:r>
      <w:r w:rsidRPr="00876D32">
        <w:rPr>
          <w:rFonts w:ascii="Consolas" w:eastAsia="Times New Roman" w:hAnsi="Consolas" w:cs="Times New Roman"/>
          <w:b w:val="0"/>
          <w:color w:val="569CD6"/>
          <w:szCs w:val="28"/>
          <w:lang w:val="en-IN" w:eastAsia="en-IN"/>
        </w:rPr>
        <w:t>*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</w:t>
      </w:r>
      <w:r w:rsidRPr="00876D32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a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, </w:t>
      </w:r>
      <w:r w:rsidRPr="00876D32">
        <w:rPr>
          <w:rFonts w:ascii="Consolas" w:eastAsia="Times New Roman" w:hAnsi="Consolas" w:cs="Times New Roman"/>
          <w:b w:val="0"/>
          <w:color w:val="4EC9B0"/>
          <w:szCs w:val="28"/>
          <w:lang w:val="en-IN" w:eastAsia="en-IN"/>
        </w:rPr>
        <w:t>CharcTreeNode</w:t>
      </w:r>
      <w:r w:rsidRPr="00876D32">
        <w:rPr>
          <w:rFonts w:ascii="Consolas" w:eastAsia="Times New Roman" w:hAnsi="Consolas" w:cs="Times New Roman"/>
          <w:b w:val="0"/>
          <w:color w:val="569CD6"/>
          <w:szCs w:val="28"/>
          <w:lang w:val="en-IN" w:eastAsia="en-IN"/>
        </w:rPr>
        <w:t>*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</w:t>
      </w:r>
      <w:r w:rsidRPr="00876D32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b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) </w:t>
      </w:r>
    </w:p>
    <w:p w14:paraId="59E9BDF6" w14:textId="77777777" w:rsidR="00876D32" w:rsidRPr="00876D32" w:rsidRDefault="00876D32" w:rsidP="00876D32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{ </w:t>
      </w:r>
      <w:r w:rsidRPr="00876D32">
        <w:rPr>
          <w:rFonts w:ascii="Consolas" w:eastAsia="Times New Roman" w:hAnsi="Consolas" w:cs="Times New Roman"/>
          <w:b w:val="0"/>
          <w:color w:val="C586C0"/>
          <w:szCs w:val="28"/>
          <w:lang w:val="en-IN" w:eastAsia="en-IN"/>
        </w:rPr>
        <w:t>return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</w:t>
      </w:r>
      <w:r w:rsidRPr="00876D32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a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76D32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freq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&gt; </w:t>
      </w:r>
      <w:r w:rsidRPr="00876D32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b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76D32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freq</w:t>
      </w: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; } </w:t>
      </w:r>
    </w:p>
    <w:p w14:paraId="77295D48" w14:textId="15498430" w:rsidR="00876D32" w:rsidRPr="00110DD3" w:rsidRDefault="00876D32" w:rsidP="00876D32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76D32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}; </w:t>
      </w:r>
    </w:p>
    <w:p w14:paraId="3721D13C" w14:textId="77777777" w:rsidR="004A385E" w:rsidRPr="00110DD3" w:rsidRDefault="004A385E" w:rsidP="004A385E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4A385E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priority_queue&lt;CharcTreeNode*, vector&lt;CharcTreeNode*&gt;, </w:t>
      </w:r>
    </w:p>
    <w:p w14:paraId="1D6D2F93" w14:textId="5B1E5EA5" w:rsidR="004A385E" w:rsidRPr="004A385E" w:rsidRDefault="004A385E" w:rsidP="004A385E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4A385E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CmpCharcNodes&gt; PriorityHuffmanQ; </w:t>
      </w:r>
    </w:p>
    <w:p w14:paraId="42622127" w14:textId="77777777" w:rsidR="008D1A60" w:rsidRDefault="008D1A60" w:rsidP="004A385E">
      <w:pPr>
        <w:spacing w:after="200"/>
        <w:rPr>
          <w:color w:val="auto"/>
          <w:sz w:val="32"/>
          <w:szCs w:val="32"/>
        </w:rPr>
      </w:pPr>
    </w:p>
    <w:p w14:paraId="7739031C" w14:textId="45E4EE97" w:rsidR="00876D32" w:rsidRDefault="004A385E" w:rsidP="004A385E">
      <w:pPr>
        <w:spacing w:after="200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lastRenderedPageBreak/>
        <w:t>1.b)</w:t>
      </w:r>
    </w:p>
    <w:p w14:paraId="7AA1F4AA" w14:textId="2AA15C9D" w:rsidR="002B4663" w:rsidRDefault="002B4663" w:rsidP="004A385E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>PSEUDO-CODE:</w:t>
      </w:r>
    </w:p>
    <w:p w14:paraId="5523E710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HUFFMAN(C)</w:t>
      </w:r>
    </w:p>
    <w:p w14:paraId="5D64434D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1.</w:t>
      </w:r>
      <w:r w:rsidRPr="002B4663">
        <w:rPr>
          <w:b w:val="0"/>
          <w:bCs/>
          <w:color w:val="auto"/>
          <w:sz w:val="32"/>
          <w:szCs w:val="32"/>
        </w:rPr>
        <w:tab/>
        <w:t>n= |C|</w:t>
      </w:r>
    </w:p>
    <w:p w14:paraId="6A76CFCA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2.</w:t>
      </w:r>
      <w:r w:rsidRPr="002B4663">
        <w:rPr>
          <w:b w:val="0"/>
          <w:bCs/>
          <w:color w:val="auto"/>
          <w:sz w:val="32"/>
          <w:szCs w:val="32"/>
        </w:rPr>
        <w:tab/>
        <w:t>Q = C</w:t>
      </w:r>
    </w:p>
    <w:p w14:paraId="6B0E6B05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3.</w:t>
      </w:r>
      <w:r w:rsidRPr="002B4663">
        <w:rPr>
          <w:b w:val="0"/>
          <w:bCs/>
          <w:color w:val="auto"/>
          <w:sz w:val="32"/>
          <w:szCs w:val="32"/>
        </w:rPr>
        <w:tab/>
        <w:t>for i=0 to n</w:t>
      </w:r>
    </w:p>
    <w:p w14:paraId="232C9B93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4.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allocate a new node z</w:t>
      </w:r>
    </w:p>
    <w:p w14:paraId="01591A84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5.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z.left = x = EXTRACT_MIN(Q)</w:t>
      </w:r>
    </w:p>
    <w:p w14:paraId="525AF1B3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6.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z.right = y= EXTRACT_MIN(Q)</w:t>
      </w:r>
    </w:p>
    <w:p w14:paraId="05F73F44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7.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z.freq = x.freq + y.freq</w:t>
      </w:r>
    </w:p>
    <w:p w14:paraId="7942CD78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8.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INSERT(Q, z)</w:t>
      </w:r>
    </w:p>
    <w:p w14:paraId="0B6ACC21" w14:textId="73456A97" w:rsid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9.</w:t>
      </w:r>
      <w:r w:rsidRPr="002B4663">
        <w:rPr>
          <w:b w:val="0"/>
          <w:bCs/>
          <w:color w:val="auto"/>
          <w:sz w:val="32"/>
          <w:szCs w:val="32"/>
        </w:rPr>
        <w:tab/>
        <w:t>return EXTRACT_MIN(Q)</w:t>
      </w:r>
    </w:p>
    <w:p w14:paraId="4917205C" w14:textId="00F7DCA2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>CODE:</w:t>
      </w:r>
    </w:p>
    <w:p w14:paraId="551AB0D6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C586C0"/>
          <w:szCs w:val="28"/>
          <w:lang w:val="en-IN" w:eastAsia="en-IN"/>
        </w:rPr>
        <w:t>while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(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PriorityHuffmanQ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.</w:t>
      </w:r>
      <w:r w:rsidRPr="008D1A60">
        <w:rPr>
          <w:rFonts w:ascii="Consolas" w:eastAsia="Times New Roman" w:hAnsi="Consolas" w:cs="Times New Roman"/>
          <w:b w:val="0"/>
          <w:color w:val="DCDCAA"/>
          <w:szCs w:val="28"/>
          <w:lang w:val="en-IN" w:eastAsia="en-IN"/>
        </w:rPr>
        <w:t>size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() != </w:t>
      </w:r>
      <w:r w:rsidRPr="008D1A60">
        <w:rPr>
          <w:rFonts w:ascii="Consolas" w:eastAsia="Times New Roman" w:hAnsi="Consolas" w:cs="Times New Roman"/>
          <w:b w:val="0"/>
          <w:color w:val="B5CEA8"/>
          <w:szCs w:val="28"/>
          <w:lang w:val="en-IN" w:eastAsia="en-IN"/>
        </w:rPr>
        <w:t>1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) </w:t>
      </w:r>
    </w:p>
    <w:p w14:paraId="7BFEEE03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{ </w:t>
      </w:r>
    </w:p>
    <w:p w14:paraId="7DFDD4FC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6A9955"/>
          <w:szCs w:val="28"/>
          <w:lang w:val="en-IN" w:eastAsia="en-IN"/>
        </w:rPr>
        <w:t>        //EXTRACT-MIN(Q)</w:t>
      </w:r>
    </w:p>
    <w:p w14:paraId="0DE0B6F8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CharcTreeNode* left =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PriorityHuffmanQ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.</w:t>
      </w:r>
      <w:r w:rsidRPr="008D1A60">
        <w:rPr>
          <w:rFonts w:ascii="Consolas" w:eastAsia="Times New Roman" w:hAnsi="Consolas" w:cs="Times New Roman"/>
          <w:b w:val="0"/>
          <w:color w:val="DCDCAA"/>
          <w:szCs w:val="28"/>
          <w:lang w:val="en-IN" w:eastAsia="en-IN"/>
        </w:rPr>
        <w:t>top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(); </w:t>
      </w:r>
    </w:p>
    <w:p w14:paraId="00D7FF78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PriorityHuffmanQ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.</w:t>
      </w:r>
      <w:r w:rsidRPr="008D1A60">
        <w:rPr>
          <w:rFonts w:ascii="Consolas" w:eastAsia="Times New Roman" w:hAnsi="Consolas" w:cs="Times New Roman"/>
          <w:b w:val="0"/>
          <w:color w:val="DCDCAA"/>
          <w:szCs w:val="28"/>
          <w:lang w:val="en-IN" w:eastAsia="en-IN"/>
        </w:rPr>
        <w:t>pop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(); </w:t>
      </w:r>
    </w:p>
    <w:p w14:paraId="79705AFC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6A9955"/>
          <w:szCs w:val="28"/>
          <w:lang w:val="en-IN" w:eastAsia="en-IN"/>
        </w:rPr>
        <w:t>        //EXTRACT-MIN(Q)</w:t>
      </w:r>
    </w:p>
    <w:p w14:paraId="665F5ED2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CharcTreeNode* right =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PriorityHuffmanQ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.</w:t>
      </w:r>
      <w:r w:rsidRPr="008D1A60">
        <w:rPr>
          <w:rFonts w:ascii="Consolas" w:eastAsia="Times New Roman" w:hAnsi="Consolas" w:cs="Times New Roman"/>
          <w:b w:val="0"/>
          <w:color w:val="DCDCAA"/>
          <w:szCs w:val="28"/>
          <w:lang w:val="en-IN" w:eastAsia="en-IN"/>
        </w:rPr>
        <w:t>top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(); </w:t>
      </w:r>
    </w:p>
    <w:p w14:paraId="73C58B9B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PriorityHuffmanQ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.</w:t>
      </w:r>
      <w:r w:rsidRPr="008D1A60">
        <w:rPr>
          <w:rFonts w:ascii="Consolas" w:eastAsia="Times New Roman" w:hAnsi="Consolas" w:cs="Times New Roman"/>
          <w:b w:val="0"/>
          <w:color w:val="DCDCAA"/>
          <w:szCs w:val="28"/>
          <w:lang w:val="en-IN" w:eastAsia="en-IN"/>
        </w:rPr>
        <w:t>pop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(); </w:t>
      </w:r>
    </w:p>
    <w:p w14:paraId="7C89BA08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</w:p>
    <w:p w14:paraId="4AB2C782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6A9955"/>
          <w:szCs w:val="28"/>
          <w:lang w:val="en-IN" w:eastAsia="en-IN"/>
        </w:rPr>
        <w:t>        //Creating new Charc node 'z' and inserting to PriorityHuffmanQueue</w:t>
      </w:r>
    </w:p>
    <w:p w14:paraId="479C90C8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lastRenderedPageBreak/>
        <w:t>        CharcTreeNode* z = </w:t>
      </w:r>
      <w:r w:rsidRPr="008D1A60">
        <w:rPr>
          <w:rFonts w:ascii="Consolas" w:eastAsia="Times New Roman" w:hAnsi="Consolas" w:cs="Times New Roman"/>
          <w:b w:val="0"/>
          <w:color w:val="C586C0"/>
          <w:szCs w:val="28"/>
          <w:lang w:val="en-IN" w:eastAsia="en-IN"/>
        </w:rPr>
        <w:t>new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</w:t>
      </w:r>
      <w:r w:rsidRPr="008D1A60">
        <w:rPr>
          <w:rFonts w:ascii="Consolas" w:eastAsia="Times New Roman" w:hAnsi="Consolas" w:cs="Times New Roman"/>
          <w:b w:val="0"/>
          <w:color w:val="DCDCAA"/>
          <w:szCs w:val="28"/>
          <w:lang w:val="en-IN" w:eastAsia="en-IN"/>
        </w:rPr>
        <w:t>CharcTreeNode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(</w:t>
      </w:r>
      <w:r w:rsidRPr="008D1A60">
        <w:rPr>
          <w:rFonts w:ascii="Consolas" w:eastAsia="Times New Roman" w:hAnsi="Consolas" w:cs="Times New Roman"/>
          <w:b w:val="0"/>
          <w:color w:val="CE9178"/>
          <w:szCs w:val="28"/>
          <w:lang w:val="en-IN" w:eastAsia="en-IN"/>
        </w:rPr>
        <w:t>'.'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,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left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freq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+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right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freq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); </w:t>
      </w:r>
    </w:p>
    <w:p w14:paraId="5C6B183B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z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left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= left; </w:t>
      </w:r>
    </w:p>
    <w:p w14:paraId="138D6587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z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right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= right; </w:t>
      </w:r>
    </w:p>
    <w:p w14:paraId="327CBA92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</w:p>
    <w:p w14:paraId="760E344C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PriorityHuffmanQ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.</w:t>
      </w:r>
      <w:r w:rsidRPr="008D1A60">
        <w:rPr>
          <w:rFonts w:ascii="Consolas" w:eastAsia="Times New Roman" w:hAnsi="Consolas" w:cs="Times New Roman"/>
          <w:b w:val="0"/>
          <w:color w:val="DCDCAA"/>
          <w:szCs w:val="28"/>
          <w:lang w:val="en-IN" w:eastAsia="en-IN"/>
        </w:rPr>
        <w:t>push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(z); </w:t>
      </w:r>
    </w:p>
    <w:p w14:paraId="19F94FD5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} </w:t>
      </w:r>
    </w:p>
    <w:p w14:paraId="0C785A8D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</w:t>
      </w:r>
    </w:p>
    <w:p w14:paraId="0036813C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6A9955"/>
          <w:szCs w:val="28"/>
          <w:lang w:val="en-IN" w:eastAsia="en-IN"/>
        </w:rPr>
        <w:t>    //Returning Last node left in PriorityQueue, root of HuffmanTree</w:t>
      </w:r>
    </w:p>
    <w:p w14:paraId="46087C24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</w:t>
      </w:r>
      <w:r w:rsidRPr="008D1A60">
        <w:rPr>
          <w:rFonts w:ascii="Consolas" w:eastAsia="Times New Roman" w:hAnsi="Consolas" w:cs="Times New Roman"/>
          <w:b w:val="0"/>
          <w:color w:val="C586C0"/>
          <w:szCs w:val="28"/>
          <w:lang w:val="en-IN" w:eastAsia="en-IN"/>
        </w:rPr>
        <w:t>return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PriorityHuffmanQ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.</w:t>
      </w:r>
      <w:r w:rsidRPr="008D1A60">
        <w:rPr>
          <w:rFonts w:ascii="Consolas" w:eastAsia="Times New Roman" w:hAnsi="Consolas" w:cs="Times New Roman"/>
          <w:b w:val="0"/>
          <w:color w:val="DCDCAA"/>
          <w:szCs w:val="28"/>
          <w:lang w:val="en-IN" w:eastAsia="en-IN"/>
        </w:rPr>
        <w:t>top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(); </w:t>
      </w:r>
    </w:p>
    <w:p w14:paraId="6695DDF1" w14:textId="5334C911" w:rsidR="008D1A60" w:rsidRDefault="008D1A60" w:rsidP="004A385E">
      <w:pPr>
        <w:spacing w:after="200"/>
        <w:rPr>
          <w:color w:val="auto"/>
          <w:sz w:val="44"/>
          <w:szCs w:val="44"/>
        </w:rPr>
      </w:pPr>
    </w:p>
    <w:p w14:paraId="313C5E2C" w14:textId="06FC3550" w:rsidR="002B4663" w:rsidRPr="002B4663" w:rsidRDefault="00824A70" w:rsidP="004A385E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color w:val="auto"/>
          <w:sz w:val="32"/>
          <w:szCs w:val="32"/>
        </w:rPr>
        <w:t>1</w:t>
      </w:r>
      <w:r w:rsidR="008D1A60">
        <w:rPr>
          <w:color w:val="auto"/>
          <w:sz w:val="32"/>
          <w:szCs w:val="32"/>
        </w:rPr>
        <w:t>.c)</w:t>
      </w:r>
      <w:r w:rsidR="002B4663">
        <w:rPr>
          <w:color w:val="auto"/>
          <w:sz w:val="32"/>
          <w:szCs w:val="32"/>
        </w:rPr>
        <w:t xml:space="preserve"> </w:t>
      </w:r>
      <w:r w:rsidR="002B4663">
        <w:rPr>
          <w:b w:val="0"/>
          <w:bCs/>
          <w:color w:val="auto"/>
          <w:sz w:val="32"/>
          <w:szCs w:val="32"/>
        </w:rPr>
        <w:t>From (a) and (b), we combine the two codes where (b) calls (a) to implement accordingly-</w:t>
      </w:r>
    </w:p>
    <w:p w14:paraId="5808290F" w14:textId="446056DD" w:rsidR="002B4663" w:rsidRDefault="002B4663" w:rsidP="004A385E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>PSEUDO-CODE:</w:t>
      </w:r>
    </w:p>
    <w:p w14:paraId="24AC4D1E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MIN_HEAPIFY(A , i)</w:t>
      </w:r>
    </w:p>
    <w:p w14:paraId="011736C4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1.</w:t>
      </w:r>
      <w:r w:rsidRPr="002B4663">
        <w:rPr>
          <w:b w:val="0"/>
          <w:bCs/>
          <w:color w:val="auto"/>
          <w:sz w:val="32"/>
          <w:szCs w:val="32"/>
        </w:rPr>
        <w:tab/>
        <w:t>l = 2*i +1</w:t>
      </w:r>
    </w:p>
    <w:p w14:paraId="729CBFE3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2.</w:t>
      </w:r>
      <w:r w:rsidRPr="002B4663">
        <w:rPr>
          <w:b w:val="0"/>
          <w:bCs/>
          <w:color w:val="auto"/>
          <w:sz w:val="32"/>
          <w:szCs w:val="32"/>
        </w:rPr>
        <w:tab/>
        <w:t>r = 2*i +2</w:t>
      </w:r>
    </w:p>
    <w:p w14:paraId="027A5AA3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3.</w:t>
      </w:r>
      <w:r w:rsidRPr="002B4663">
        <w:rPr>
          <w:b w:val="0"/>
          <w:bCs/>
          <w:color w:val="auto"/>
          <w:sz w:val="32"/>
          <w:szCs w:val="32"/>
        </w:rPr>
        <w:tab/>
        <w:t>largest = i</w:t>
      </w:r>
    </w:p>
    <w:p w14:paraId="2AF3BEE9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4.</w:t>
      </w:r>
      <w:r w:rsidRPr="002B4663">
        <w:rPr>
          <w:b w:val="0"/>
          <w:bCs/>
          <w:color w:val="auto"/>
          <w:sz w:val="32"/>
          <w:szCs w:val="32"/>
        </w:rPr>
        <w:tab/>
        <w:t>if l&lt; heap.size() &amp;&amp; A[l]&lt; A[largest]</w:t>
      </w:r>
    </w:p>
    <w:p w14:paraId="63EFC41D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5.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largest = l</w:t>
      </w:r>
    </w:p>
    <w:p w14:paraId="00438AB8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6.</w:t>
      </w:r>
      <w:r w:rsidRPr="002B4663">
        <w:rPr>
          <w:b w:val="0"/>
          <w:bCs/>
          <w:color w:val="auto"/>
          <w:sz w:val="32"/>
          <w:szCs w:val="32"/>
        </w:rPr>
        <w:tab/>
        <w:t>If r&lt; heap.size() &amp;&amp; A[r]&lt; A[largest]</w:t>
      </w:r>
    </w:p>
    <w:p w14:paraId="3A2D63D3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7.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largest = r</w:t>
      </w:r>
    </w:p>
    <w:p w14:paraId="7A5B6B38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8.</w:t>
      </w:r>
      <w:r w:rsidRPr="002B4663">
        <w:rPr>
          <w:b w:val="0"/>
          <w:bCs/>
          <w:color w:val="auto"/>
          <w:sz w:val="32"/>
          <w:szCs w:val="32"/>
        </w:rPr>
        <w:tab/>
        <w:t>if i!= largest</w:t>
      </w:r>
    </w:p>
    <w:p w14:paraId="202D3C35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9.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swap(A[i], A[largest])</w:t>
      </w:r>
    </w:p>
    <w:p w14:paraId="026B7049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lastRenderedPageBreak/>
        <w:t>10.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MIN_HEAPIFY(A, largest)</w:t>
      </w:r>
    </w:p>
    <w:p w14:paraId="6EBF4861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HUFFMAN(C)</w:t>
      </w:r>
    </w:p>
    <w:p w14:paraId="3B48A35B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11.</w:t>
      </w:r>
      <w:r w:rsidRPr="002B4663">
        <w:rPr>
          <w:b w:val="0"/>
          <w:bCs/>
          <w:color w:val="auto"/>
          <w:sz w:val="32"/>
          <w:szCs w:val="32"/>
        </w:rPr>
        <w:tab/>
        <w:t>n= |C|</w:t>
      </w:r>
    </w:p>
    <w:p w14:paraId="6CAFBD09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12.</w:t>
      </w:r>
      <w:r w:rsidRPr="002B4663">
        <w:rPr>
          <w:b w:val="0"/>
          <w:bCs/>
          <w:color w:val="auto"/>
          <w:sz w:val="32"/>
          <w:szCs w:val="32"/>
        </w:rPr>
        <w:tab/>
        <w:t>Q = C</w:t>
      </w:r>
    </w:p>
    <w:p w14:paraId="2CF40073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13.</w:t>
      </w:r>
      <w:r w:rsidRPr="002B4663">
        <w:rPr>
          <w:b w:val="0"/>
          <w:bCs/>
          <w:color w:val="auto"/>
          <w:sz w:val="32"/>
          <w:szCs w:val="32"/>
        </w:rPr>
        <w:tab/>
        <w:t>for i = n/2 down to 0</w:t>
      </w:r>
    </w:p>
    <w:p w14:paraId="27C2111F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14.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MIN_HEAPIFY(Q,i)</w:t>
      </w:r>
    </w:p>
    <w:p w14:paraId="5B17A7D4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15.</w:t>
      </w:r>
      <w:r w:rsidRPr="002B4663">
        <w:rPr>
          <w:b w:val="0"/>
          <w:bCs/>
          <w:color w:val="auto"/>
          <w:sz w:val="32"/>
          <w:szCs w:val="32"/>
        </w:rPr>
        <w:tab/>
        <w:t>for i=0 to n</w:t>
      </w:r>
    </w:p>
    <w:p w14:paraId="358E5A7D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16.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allocate a new node z</w:t>
      </w:r>
    </w:p>
    <w:p w14:paraId="31324B85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17.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z.left = x = EXTRACT_MIN(Q)</w:t>
      </w:r>
    </w:p>
    <w:p w14:paraId="71880C8C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18.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z.right = y= EXTRACT_MIN(Q)</w:t>
      </w:r>
    </w:p>
    <w:p w14:paraId="0B5651E5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19.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z.freq = x.freq + y.freq</w:t>
      </w:r>
    </w:p>
    <w:p w14:paraId="09907B90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20.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INSERT(Q, z)</w:t>
      </w:r>
    </w:p>
    <w:p w14:paraId="73365D30" w14:textId="32096322" w:rsidR="008D1A60" w:rsidRPr="002B4663" w:rsidRDefault="002B4663" w:rsidP="004A385E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21.</w:t>
      </w:r>
      <w:r w:rsidRPr="002B4663">
        <w:rPr>
          <w:b w:val="0"/>
          <w:bCs/>
          <w:color w:val="auto"/>
          <w:sz w:val="32"/>
          <w:szCs w:val="32"/>
        </w:rPr>
        <w:tab/>
        <w:t>return EXTRACT_MIN(Q)</w:t>
      </w:r>
    </w:p>
    <w:p w14:paraId="6C8A4796" w14:textId="77777777" w:rsidR="00876D32" w:rsidRDefault="00876D32" w:rsidP="001B668A">
      <w:pPr>
        <w:spacing w:after="200"/>
        <w:jc w:val="center"/>
        <w:rPr>
          <w:color w:val="auto"/>
          <w:sz w:val="44"/>
          <w:szCs w:val="44"/>
        </w:rPr>
      </w:pPr>
    </w:p>
    <w:p w14:paraId="01D33E9F" w14:textId="5A107DD4" w:rsidR="00876D32" w:rsidRDefault="00824A70" w:rsidP="008D1A60">
      <w:pPr>
        <w:spacing w:after="200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t>1</w:t>
      </w:r>
      <w:r w:rsidR="008D1A60">
        <w:rPr>
          <w:color w:val="auto"/>
          <w:sz w:val="32"/>
          <w:szCs w:val="32"/>
        </w:rPr>
        <w:t>.d)</w:t>
      </w:r>
    </w:p>
    <w:p w14:paraId="49871A27" w14:textId="6FF0C14F" w:rsidR="002B4663" w:rsidRDefault="002B4663" w:rsidP="008D1A60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>PSEUDO-CODE:</w:t>
      </w:r>
    </w:p>
    <w:p w14:paraId="6E57E082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PRINT_CODE_WORD(C, top)</w:t>
      </w:r>
    </w:p>
    <w:p w14:paraId="3C4CC759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1.</w:t>
      </w:r>
      <w:r w:rsidRPr="002B4663">
        <w:rPr>
          <w:b w:val="0"/>
          <w:bCs/>
          <w:color w:val="auto"/>
          <w:sz w:val="32"/>
          <w:szCs w:val="32"/>
        </w:rPr>
        <w:tab/>
        <w:t>if A.left {</w:t>
      </w:r>
    </w:p>
    <w:p w14:paraId="68887F5D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2.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arr[top] = 0</w:t>
      </w:r>
    </w:p>
    <w:p w14:paraId="578B116A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3.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PRINT_CODE_WORD(A.left, top+1)</w:t>
      </w:r>
    </w:p>
    <w:p w14:paraId="0D27E84D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lastRenderedPageBreak/>
        <w:t>4.</w:t>
      </w:r>
      <w:r w:rsidRPr="002B4663">
        <w:rPr>
          <w:b w:val="0"/>
          <w:bCs/>
          <w:color w:val="auto"/>
          <w:sz w:val="32"/>
          <w:szCs w:val="32"/>
        </w:rPr>
        <w:tab/>
        <w:t>if A.right{</w:t>
      </w:r>
    </w:p>
    <w:p w14:paraId="4F078ED0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5.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arr[top] = 1</w:t>
      </w:r>
    </w:p>
    <w:p w14:paraId="6FFEAE48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6.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PRINT_CODE_WORD(A.right, top+1)</w:t>
      </w:r>
    </w:p>
    <w:p w14:paraId="1870EF81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7.</w:t>
      </w:r>
      <w:r w:rsidRPr="002B4663">
        <w:rPr>
          <w:b w:val="0"/>
          <w:bCs/>
          <w:color w:val="auto"/>
          <w:sz w:val="32"/>
          <w:szCs w:val="32"/>
        </w:rPr>
        <w:tab/>
        <w:t>if !A.left &amp;&amp; !A.right {</w:t>
      </w:r>
    </w:p>
    <w:p w14:paraId="3FA0D858" w14:textId="77777777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8.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for i = 0 to top</w:t>
      </w:r>
    </w:p>
    <w:p w14:paraId="0234F7A7" w14:textId="7ABB7ED1" w:rsid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 w:rsidRPr="002B4663">
        <w:rPr>
          <w:b w:val="0"/>
          <w:bCs/>
          <w:color w:val="auto"/>
          <w:sz w:val="32"/>
          <w:szCs w:val="32"/>
        </w:rPr>
        <w:t>9.</w:t>
      </w:r>
      <w:r w:rsidRPr="002B4663">
        <w:rPr>
          <w:b w:val="0"/>
          <w:bCs/>
          <w:color w:val="auto"/>
          <w:sz w:val="32"/>
          <w:szCs w:val="32"/>
        </w:rPr>
        <w:tab/>
        <w:t xml:space="preserve">            print arr[i]</w:t>
      </w:r>
    </w:p>
    <w:p w14:paraId="05FD04BA" w14:textId="4E5EB6A8" w:rsidR="002B4663" w:rsidRPr="002B4663" w:rsidRDefault="002B4663" w:rsidP="002B4663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>CODE:</w:t>
      </w:r>
    </w:p>
    <w:p w14:paraId="347A07B2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6A9955"/>
          <w:szCs w:val="28"/>
          <w:lang w:val="en-IN" w:eastAsia="en-IN"/>
        </w:rPr>
        <w:t>    // Assigning 0 to the left node</w:t>
      </w:r>
    </w:p>
    <w:p w14:paraId="4885FF72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</w:t>
      </w:r>
      <w:r w:rsidRPr="008D1A60">
        <w:rPr>
          <w:rFonts w:ascii="Consolas" w:eastAsia="Times New Roman" w:hAnsi="Consolas" w:cs="Times New Roman"/>
          <w:b w:val="0"/>
          <w:color w:val="C586C0"/>
          <w:szCs w:val="28"/>
          <w:lang w:val="en-IN" w:eastAsia="en-IN"/>
        </w:rPr>
        <w:t>if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(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root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left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) </w:t>
      </w:r>
    </w:p>
    <w:p w14:paraId="57A592B4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{ </w:t>
      </w:r>
    </w:p>
    <w:p w14:paraId="05F9D883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arr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[top] = </w:t>
      </w:r>
      <w:r w:rsidRPr="008D1A60">
        <w:rPr>
          <w:rFonts w:ascii="Consolas" w:eastAsia="Times New Roman" w:hAnsi="Consolas" w:cs="Times New Roman"/>
          <w:b w:val="0"/>
          <w:color w:val="B5CEA8"/>
          <w:szCs w:val="28"/>
          <w:lang w:val="en-IN" w:eastAsia="en-IN"/>
        </w:rPr>
        <w:t>0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; </w:t>
      </w:r>
    </w:p>
    <w:p w14:paraId="5CF3DA40" w14:textId="78C6A384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</w:t>
      </w:r>
      <w:r w:rsidRPr="008D1A60">
        <w:rPr>
          <w:rFonts w:ascii="Consolas" w:eastAsia="Times New Roman" w:hAnsi="Consolas" w:cs="Times New Roman"/>
          <w:b w:val="0"/>
          <w:color w:val="DCDCAA"/>
          <w:szCs w:val="28"/>
          <w:lang w:val="en-IN" w:eastAsia="en-IN"/>
        </w:rPr>
        <w:t>DisplayHuffmanCodes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(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root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</w:t>
      </w:r>
      <w:r w:rsidRPr="00110DD3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 xml:space="preserve"> 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&gt;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left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, freq, arr, top + </w:t>
      </w:r>
      <w:r w:rsidRPr="008D1A60">
        <w:rPr>
          <w:rFonts w:ascii="Consolas" w:eastAsia="Times New Roman" w:hAnsi="Consolas" w:cs="Times New Roman"/>
          <w:b w:val="0"/>
          <w:color w:val="B5CEA8"/>
          <w:szCs w:val="28"/>
          <w:lang w:val="en-IN" w:eastAsia="en-IN"/>
        </w:rPr>
        <w:t>1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); </w:t>
      </w:r>
    </w:p>
    <w:p w14:paraId="1208C017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} </w:t>
      </w:r>
    </w:p>
    <w:p w14:paraId="74BDE8FA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</w:t>
      </w:r>
    </w:p>
    <w:p w14:paraId="349FA89F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6A9955"/>
          <w:szCs w:val="28"/>
          <w:lang w:val="en-IN" w:eastAsia="en-IN"/>
        </w:rPr>
        <w:t>    // Assigning 1 to the right node</w:t>
      </w:r>
    </w:p>
    <w:p w14:paraId="6C14A185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</w:t>
      </w:r>
      <w:r w:rsidRPr="008D1A60">
        <w:rPr>
          <w:rFonts w:ascii="Consolas" w:eastAsia="Times New Roman" w:hAnsi="Consolas" w:cs="Times New Roman"/>
          <w:b w:val="0"/>
          <w:color w:val="C586C0"/>
          <w:szCs w:val="28"/>
          <w:lang w:val="en-IN" w:eastAsia="en-IN"/>
        </w:rPr>
        <w:t>if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(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root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right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) </w:t>
      </w:r>
    </w:p>
    <w:p w14:paraId="6E854946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{ </w:t>
      </w:r>
    </w:p>
    <w:p w14:paraId="0A58FA3E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arr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[top] = </w:t>
      </w:r>
      <w:r w:rsidRPr="008D1A60">
        <w:rPr>
          <w:rFonts w:ascii="Consolas" w:eastAsia="Times New Roman" w:hAnsi="Consolas" w:cs="Times New Roman"/>
          <w:b w:val="0"/>
          <w:color w:val="B5CEA8"/>
          <w:szCs w:val="28"/>
          <w:lang w:val="en-IN" w:eastAsia="en-IN"/>
        </w:rPr>
        <w:t>1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; </w:t>
      </w:r>
    </w:p>
    <w:p w14:paraId="1284E116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</w:t>
      </w:r>
      <w:r w:rsidRPr="008D1A60">
        <w:rPr>
          <w:rFonts w:ascii="Consolas" w:eastAsia="Times New Roman" w:hAnsi="Consolas" w:cs="Times New Roman"/>
          <w:b w:val="0"/>
          <w:color w:val="DCDCAA"/>
          <w:szCs w:val="28"/>
          <w:lang w:val="en-IN" w:eastAsia="en-IN"/>
        </w:rPr>
        <w:t>DisplayHuffmanCodes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(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root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right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, freq, arr, top + </w:t>
      </w:r>
      <w:r w:rsidRPr="008D1A60">
        <w:rPr>
          <w:rFonts w:ascii="Consolas" w:eastAsia="Times New Roman" w:hAnsi="Consolas" w:cs="Times New Roman"/>
          <w:b w:val="0"/>
          <w:color w:val="B5CEA8"/>
          <w:szCs w:val="28"/>
          <w:lang w:val="en-IN" w:eastAsia="en-IN"/>
        </w:rPr>
        <w:t>1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); </w:t>
      </w:r>
    </w:p>
    <w:p w14:paraId="0EBBC430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} </w:t>
      </w:r>
    </w:p>
    <w:p w14:paraId="54622BF2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</w:t>
      </w:r>
    </w:p>
    <w:p w14:paraId="553CB9D4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6A9955"/>
          <w:szCs w:val="28"/>
          <w:lang w:val="en-IN" w:eastAsia="en-IN"/>
        </w:rPr>
        <w:t>    //Leaf Node Printing</w:t>
      </w:r>
    </w:p>
    <w:p w14:paraId="15B1EED5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</w:t>
      </w:r>
      <w:r w:rsidRPr="008D1A60">
        <w:rPr>
          <w:rFonts w:ascii="Consolas" w:eastAsia="Times New Roman" w:hAnsi="Consolas" w:cs="Times New Roman"/>
          <w:b w:val="0"/>
          <w:color w:val="C586C0"/>
          <w:szCs w:val="28"/>
          <w:lang w:val="en-IN" w:eastAsia="en-IN"/>
        </w:rPr>
        <w:t>if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(!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root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left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&amp;&amp; !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root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right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) </w:t>
      </w:r>
    </w:p>
    <w:p w14:paraId="66241BAC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{ </w:t>
      </w:r>
    </w:p>
    <w:p w14:paraId="12467B77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cout &lt;&lt;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root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-&gt;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ch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&lt;&lt; </w:t>
      </w:r>
      <w:r w:rsidRPr="008D1A60">
        <w:rPr>
          <w:rFonts w:ascii="Consolas" w:eastAsia="Times New Roman" w:hAnsi="Consolas" w:cs="Times New Roman"/>
          <w:b w:val="0"/>
          <w:color w:val="CE9178"/>
          <w:szCs w:val="28"/>
          <w:lang w:val="en-IN" w:eastAsia="en-IN"/>
        </w:rPr>
        <w:t>" "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; </w:t>
      </w:r>
    </w:p>
    <w:p w14:paraId="25CE3E55" w14:textId="70735FF1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</w:t>
      </w:r>
      <w:r w:rsidRPr="008D1A60">
        <w:rPr>
          <w:rFonts w:ascii="Consolas" w:eastAsia="Times New Roman" w:hAnsi="Consolas" w:cs="Times New Roman"/>
          <w:b w:val="0"/>
          <w:color w:val="C586C0"/>
          <w:szCs w:val="28"/>
          <w:lang w:val="en-IN" w:eastAsia="en-IN"/>
        </w:rPr>
        <w:t>for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(</w:t>
      </w:r>
      <w:r w:rsidRPr="008D1A60">
        <w:rPr>
          <w:rFonts w:ascii="Consolas" w:eastAsia="Times New Roman" w:hAnsi="Consolas" w:cs="Times New Roman"/>
          <w:b w:val="0"/>
          <w:color w:val="569CD6"/>
          <w:szCs w:val="28"/>
          <w:lang w:val="en-IN" w:eastAsia="en-IN"/>
        </w:rPr>
        <w:t>int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i = </w:t>
      </w:r>
      <w:r w:rsidRPr="008D1A60">
        <w:rPr>
          <w:rFonts w:ascii="Consolas" w:eastAsia="Times New Roman" w:hAnsi="Consolas" w:cs="Times New Roman"/>
          <w:b w:val="0"/>
          <w:color w:val="B5CEA8"/>
          <w:szCs w:val="28"/>
          <w:lang w:val="en-IN" w:eastAsia="en-IN"/>
        </w:rPr>
        <w:t>0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; i &lt; top; i++) cout &lt;&lt; </w:t>
      </w:r>
      <w:r w:rsidRPr="008D1A60">
        <w:rPr>
          <w:rFonts w:ascii="Consolas" w:eastAsia="Times New Roman" w:hAnsi="Consolas" w:cs="Times New Roman"/>
          <w:b w:val="0"/>
          <w:color w:val="9CDCFE"/>
          <w:szCs w:val="28"/>
          <w:lang w:val="en-IN" w:eastAsia="en-IN"/>
        </w:rPr>
        <w:t>arr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[i]; </w:t>
      </w:r>
    </w:p>
    <w:p w14:paraId="743A0111" w14:textId="77777777" w:rsidR="008D1A60" w:rsidRPr="008D1A60" w:rsidRDefault="008D1A60" w:rsidP="008D1A60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    cout &lt;&lt; </w:t>
      </w:r>
      <w:r w:rsidRPr="008D1A60">
        <w:rPr>
          <w:rFonts w:ascii="Consolas" w:eastAsia="Times New Roman" w:hAnsi="Consolas" w:cs="Times New Roman"/>
          <w:b w:val="0"/>
          <w:color w:val="CE9178"/>
          <w:szCs w:val="28"/>
          <w:lang w:val="en-IN" w:eastAsia="en-IN"/>
        </w:rPr>
        <w:t>"</w:t>
      </w:r>
      <w:r w:rsidRPr="008D1A60">
        <w:rPr>
          <w:rFonts w:ascii="Consolas" w:eastAsia="Times New Roman" w:hAnsi="Consolas" w:cs="Times New Roman"/>
          <w:b w:val="0"/>
          <w:color w:val="D7BA7D"/>
          <w:szCs w:val="28"/>
          <w:lang w:val="en-IN" w:eastAsia="en-IN"/>
        </w:rPr>
        <w:t>\n</w:t>
      </w:r>
      <w:r w:rsidRPr="008D1A60">
        <w:rPr>
          <w:rFonts w:ascii="Consolas" w:eastAsia="Times New Roman" w:hAnsi="Consolas" w:cs="Times New Roman"/>
          <w:b w:val="0"/>
          <w:color w:val="CE9178"/>
          <w:szCs w:val="28"/>
          <w:lang w:val="en-IN" w:eastAsia="en-IN"/>
        </w:rPr>
        <w:t>"</w:t>
      </w: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; </w:t>
      </w:r>
    </w:p>
    <w:p w14:paraId="68BB0ABA" w14:textId="31A089BE" w:rsidR="00876D32" w:rsidRDefault="008D1A60" w:rsidP="00966820">
      <w:pPr>
        <w:shd w:val="clear" w:color="auto" w:fill="1E1E1E"/>
        <w:spacing w:line="405" w:lineRule="atLeast"/>
        <w:rPr>
          <w:color w:val="auto"/>
          <w:sz w:val="44"/>
          <w:szCs w:val="44"/>
        </w:rPr>
      </w:pPr>
      <w:r w:rsidRPr="008D1A60">
        <w:rPr>
          <w:rFonts w:ascii="Consolas" w:eastAsia="Times New Roman" w:hAnsi="Consolas" w:cs="Times New Roman"/>
          <w:b w:val="0"/>
          <w:color w:val="D4D4D4"/>
          <w:szCs w:val="28"/>
          <w:lang w:val="en-IN" w:eastAsia="en-IN"/>
        </w:rPr>
        <w:t>    } </w:t>
      </w:r>
    </w:p>
    <w:p w14:paraId="515A5A9A" w14:textId="4471CBE5" w:rsidR="00876D32" w:rsidRDefault="00824A70" w:rsidP="00C545BF">
      <w:pPr>
        <w:spacing w:after="200"/>
        <w:rPr>
          <w:color w:val="auto"/>
          <w:sz w:val="32"/>
          <w:szCs w:val="32"/>
        </w:rPr>
      </w:pPr>
      <w:r>
        <w:rPr>
          <w:color w:val="auto"/>
          <w:sz w:val="32"/>
          <w:szCs w:val="32"/>
        </w:rPr>
        <w:lastRenderedPageBreak/>
        <w:t>1</w:t>
      </w:r>
      <w:r w:rsidR="00C545BF">
        <w:rPr>
          <w:color w:val="auto"/>
          <w:sz w:val="32"/>
          <w:szCs w:val="32"/>
        </w:rPr>
        <w:t>.e)</w:t>
      </w:r>
    </w:p>
    <w:p w14:paraId="4DC9D3C0" w14:textId="1C7D1ADD" w:rsidR="00966820" w:rsidRPr="00966820" w:rsidRDefault="00966820" w:rsidP="00C545BF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>Structure of Tree T:</w:t>
      </w:r>
    </w:p>
    <w:p w14:paraId="5B7F0873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569CD6"/>
          <w:sz w:val="30"/>
          <w:szCs w:val="30"/>
          <w:lang w:val="en-IN" w:eastAsia="en-IN"/>
        </w:rPr>
        <w:t>class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</w:t>
      </w:r>
      <w:r w:rsidRPr="00C545BF">
        <w:rPr>
          <w:rFonts w:ascii="Consolas" w:eastAsia="Times New Roman" w:hAnsi="Consolas" w:cs="Times New Roman"/>
          <w:b w:val="0"/>
          <w:color w:val="4EC9B0"/>
          <w:sz w:val="30"/>
          <w:szCs w:val="30"/>
          <w:lang w:val="en-IN" w:eastAsia="en-IN"/>
        </w:rPr>
        <w:t>CharcTreeNode</w:t>
      </w:r>
    </w:p>
    <w:p w14:paraId="3373FB25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{ </w:t>
      </w:r>
    </w:p>
    <w:p w14:paraId="03768C58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   </w:t>
      </w:r>
      <w:r w:rsidRPr="00C545BF">
        <w:rPr>
          <w:rFonts w:ascii="Consolas" w:eastAsia="Times New Roman" w:hAnsi="Consolas" w:cs="Times New Roman"/>
          <w:b w:val="0"/>
          <w:color w:val="569CD6"/>
          <w:sz w:val="30"/>
          <w:szCs w:val="30"/>
          <w:lang w:val="en-IN" w:eastAsia="en-IN"/>
        </w:rPr>
        <w:t>public:</w:t>
      </w:r>
    </w:p>
    <w:p w14:paraId="75F2AD89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       </w:t>
      </w:r>
      <w:r w:rsidRPr="00C545BF">
        <w:rPr>
          <w:rFonts w:ascii="Consolas" w:eastAsia="Times New Roman" w:hAnsi="Consolas" w:cs="Times New Roman"/>
          <w:b w:val="0"/>
          <w:color w:val="569CD6"/>
          <w:sz w:val="30"/>
          <w:szCs w:val="30"/>
          <w:lang w:val="en-IN" w:eastAsia="en-IN"/>
        </w:rPr>
        <w:t>char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ch;</w:t>
      </w:r>
    </w:p>
    <w:p w14:paraId="79F848FE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       </w:t>
      </w:r>
      <w:r w:rsidRPr="00C545BF">
        <w:rPr>
          <w:rFonts w:ascii="Consolas" w:eastAsia="Times New Roman" w:hAnsi="Consolas" w:cs="Times New Roman"/>
          <w:b w:val="0"/>
          <w:color w:val="569CD6"/>
          <w:sz w:val="30"/>
          <w:szCs w:val="30"/>
          <w:lang w:val="en-IN" w:eastAsia="en-IN"/>
        </w:rPr>
        <w:t>unsigned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freq; </w:t>
      </w:r>
    </w:p>
    <w:p w14:paraId="45152B97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       CharcTreeNode *left, *right;</w:t>
      </w:r>
    </w:p>
    <w:p w14:paraId="5836084F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       </w:t>
      </w:r>
      <w:r w:rsidRPr="00C545BF">
        <w:rPr>
          <w:rFonts w:ascii="Consolas" w:eastAsia="Times New Roman" w:hAnsi="Consolas" w:cs="Times New Roman"/>
          <w:b w:val="0"/>
          <w:color w:val="DCDCAA"/>
          <w:sz w:val="30"/>
          <w:szCs w:val="30"/>
          <w:lang w:val="en-IN" w:eastAsia="en-IN"/>
        </w:rPr>
        <w:t>CharcTreeNode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(</w:t>
      </w:r>
      <w:r w:rsidRPr="00C545BF">
        <w:rPr>
          <w:rFonts w:ascii="Consolas" w:eastAsia="Times New Roman" w:hAnsi="Consolas" w:cs="Times New Roman"/>
          <w:b w:val="0"/>
          <w:color w:val="569CD6"/>
          <w:sz w:val="30"/>
          <w:szCs w:val="30"/>
          <w:lang w:val="en-IN" w:eastAsia="en-IN"/>
        </w:rPr>
        <w:t>char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</w:t>
      </w:r>
      <w:r w:rsidRPr="00C545BF">
        <w:rPr>
          <w:rFonts w:ascii="Consolas" w:eastAsia="Times New Roman" w:hAnsi="Consolas" w:cs="Times New Roman"/>
          <w:b w:val="0"/>
          <w:color w:val="9CDCFE"/>
          <w:sz w:val="30"/>
          <w:szCs w:val="30"/>
          <w:lang w:val="en-IN" w:eastAsia="en-IN"/>
        </w:rPr>
        <w:t>ch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, </w:t>
      </w:r>
      <w:r w:rsidRPr="00C545BF">
        <w:rPr>
          <w:rFonts w:ascii="Consolas" w:eastAsia="Times New Roman" w:hAnsi="Consolas" w:cs="Times New Roman"/>
          <w:b w:val="0"/>
          <w:color w:val="569CD6"/>
          <w:sz w:val="30"/>
          <w:szCs w:val="30"/>
          <w:lang w:val="en-IN" w:eastAsia="en-IN"/>
        </w:rPr>
        <w:t>unsigned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</w:t>
      </w:r>
      <w:r w:rsidRPr="00C545BF">
        <w:rPr>
          <w:rFonts w:ascii="Consolas" w:eastAsia="Times New Roman" w:hAnsi="Consolas" w:cs="Times New Roman"/>
          <w:b w:val="0"/>
          <w:color w:val="9CDCFE"/>
          <w:sz w:val="30"/>
          <w:szCs w:val="30"/>
          <w:lang w:val="en-IN" w:eastAsia="en-IN"/>
        </w:rPr>
        <w:t>freq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) </w:t>
      </w:r>
    </w:p>
    <w:p w14:paraId="2BE9B157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       {  </w:t>
      </w:r>
    </w:p>
    <w:p w14:paraId="3F452D00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           left = right = </w:t>
      </w:r>
      <w:r w:rsidRPr="00C545BF">
        <w:rPr>
          <w:rFonts w:ascii="Consolas" w:eastAsia="Times New Roman" w:hAnsi="Consolas" w:cs="Times New Roman"/>
          <w:b w:val="0"/>
          <w:color w:val="569CD6"/>
          <w:sz w:val="30"/>
          <w:szCs w:val="30"/>
          <w:lang w:val="en-IN" w:eastAsia="en-IN"/>
        </w:rPr>
        <w:t>NULL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; </w:t>
      </w:r>
    </w:p>
    <w:p w14:paraId="5BDC1D09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           </w:t>
      </w:r>
      <w:r w:rsidRPr="00C545BF">
        <w:rPr>
          <w:rFonts w:ascii="Consolas" w:eastAsia="Times New Roman" w:hAnsi="Consolas" w:cs="Times New Roman"/>
          <w:b w:val="0"/>
          <w:color w:val="569CD6"/>
          <w:sz w:val="30"/>
          <w:szCs w:val="30"/>
          <w:lang w:val="en-IN" w:eastAsia="en-IN"/>
        </w:rPr>
        <w:t>this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-&gt;</w:t>
      </w:r>
      <w:r w:rsidRPr="00C545BF">
        <w:rPr>
          <w:rFonts w:ascii="Consolas" w:eastAsia="Times New Roman" w:hAnsi="Consolas" w:cs="Times New Roman"/>
          <w:b w:val="0"/>
          <w:color w:val="9CDCFE"/>
          <w:sz w:val="30"/>
          <w:szCs w:val="30"/>
          <w:lang w:val="en-IN" w:eastAsia="en-IN"/>
        </w:rPr>
        <w:t>ch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= ch; </w:t>
      </w:r>
    </w:p>
    <w:p w14:paraId="2652B96A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           </w:t>
      </w:r>
      <w:r w:rsidRPr="00C545BF">
        <w:rPr>
          <w:rFonts w:ascii="Consolas" w:eastAsia="Times New Roman" w:hAnsi="Consolas" w:cs="Times New Roman"/>
          <w:b w:val="0"/>
          <w:color w:val="569CD6"/>
          <w:sz w:val="30"/>
          <w:szCs w:val="30"/>
          <w:lang w:val="en-IN" w:eastAsia="en-IN"/>
        </w:rPr>
        <w:t>this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-&gt;</w:t>
      </w:r>
      <w:r w:rsidRPr="00C545BF">
        <w:rPr>
          <w:rFonts w:ascii="Consolas" w:eastAsia="Times New Roman" w:hAnsi="Consolas" w:cs="Times New Roman"/>
          <w:b w:val="0"/>
          <w:color w:val="9CDCFE"/>
          <w:sz w:val="30"/>
          <w:szCs w:val="30"/>
          <w:lang w:val="en-IN" w:eastAsia="en-IN"/>
        </w:rPr>
        <w:t>freq</w:t>
      </w: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= freq; </w:t>
      </w:r>
    </w:p>
    <w:p w14:paraId="4E9FD480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        } </w:t>
      </w:r>
    </w:p>
    <w:p w14:paraId="64A806CB" w14:textId="77777777" w:rsidR="00C545BF" w:rsidRPr="00C545BF" w:rsidRDefault="00C545BF" w:rsidP="00C545BF">
      <w:pPr>
        <w:shd w:val="clear" w:color="auto" w:fill="1E1E1E"/>
        <w:spacing w:line="405" w:lineRule="atLeast"/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</w:pPr>
      <w:r w:rsidRPr="00C545BF">
        <w:rPr>
          <w:rFonts w:ascii="Consolas" w:eastAsia="Times New Roman" w:hAnsi="Consolas" w:cs="Times New Roman"/>
          <w:b w:val="0"/>
          <w:color w:val="D4D4D4"/>
          <w:sz w:val="30"/>
          <w:szCs w:val="30"/>
          <w:lang w:val="en-IN" w:eastAsia="en-IN"/>
        </w:rPr>
        <w:t>};</w:t>
      </w:r>
    </w:p>
    <w:p w14:paraId="06B77479" w14:textId="1ACD012F" w:rsidR="00876D32" w:rsidRDefault="00966820" w:rsidP="00966820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>Structure of PriorityQueue</w:t>
      </w:r>
    </w:p>
    <w:p w14:paraId="45B32810" w14:textId="1E922E38" w:rsidR="00966820" w:rsidRDefault="00966820" w:rsidP="00966820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>Struct Q {</w:t>
      </w:r>
    </w:p>
    <w:p w14:paraId="6903D3D0" w14:textId="18171110" w:rsidR="00966820" w:rsidRDefault="00966820" w:rsidP="00966820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ab/>
        <w:t>int freq;</w:t>
      </w:r>
    </w:p>
    <w:p w14:paraId="5CF85ED6" w14:textId="44303CDD" w:rsidR="00966820" w:rsidRDefault="00966820" w:rsidP="00966820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ab/>
        <w:t>char ch;</w:t>
      </w:r>
    </w:p>
    <w:p w14:paraId="099BD463" w14:textId="69F6A15F" w:rsidR="00EE2D08" w:rsidRDefault="00EE2D08" w:rsidP="00966820">
      <w:pPr>
        <w:spacing w:after="200"/>
        <w:rPr>
          <w:b w:val="0"/>
          <w:bCs/>
          <w:color w:val="auto"/>
          <w:sz w:val="32"/>
          <w:szCs w:val="32"/>
        </w:rPr>
      </w:pPr>
      <w:r>
        <w:rPr>
          <w:b w:val="0"/>
          <w:bCs/>
          <w:color w:val="auto"/>
          <w:sz w:val="32"/>
          <w:szCs w:val="32"/>
        </w:rPr>
        <w:t>};</w:t>
      </w:r>
    </w:p>
    <w:p w14:paraId="35999ED1" w14:textId="77777777" w:rsidR="00824A70" w:rsidRPr="00966820" w:rsidRDefault="00824A70" w:rsidP="00966820">
      <w:pPr>
        <w:spacing w:after="200"/>
        <w:rPr>
          <w:b w:val="0"/>
          <w:bCs/>
          <w:color w:val="auto"/>
          <w:sz w:val="44"/>
          <w:szCs w:val="44"/>
        </w:rPr>
      </w:pPr>
    </w:p>
    <w:p w14:paraId="4980814F" w14:textId="77777777" w:rsidR="00876D32" w:rsidRDefault="00876D32" w:rsidP="001B668A">
      <w:pPr>
        <w:spacing w:after="200"/>
        <w:jc w:val="center"/>
        <w:rPr>
          <w:color w:val="auto"/>
          <w:sz w:val="44"/>
          <w:szCs w:val="44"/>
        </w:rPr>
      </w:pPr>
    </w:p>
    <w:p w14:paraId="7269ECA5" w14:textId="77777777" w:rsidR="00876D32" w:rsidRDefault="00876D32" w:rsidP="001B668A">
      <w:pPr>
        <w:spacing w:after="200"/>
        <w:jc w:val="center"/>
        <w:rPr>
          <w:color w:val="auto"/>
          <w:sz w:val="44"/>
          <w:szCs w:val="44"/>
        </w:rPr>
      </w:pPr>
    </w:p>
    <w:p w14:paraId="2AAA861B" w14:textId="4793F041" w:rsidR="00876D32" w:rsidRDefault="00876D32" w:rsidP="00C14282">
      <w:pPr>
        <w:spacing w:after="200"/>
        <w:rPr>
          <w:color w:val="auto"/>
          <w:sz w:val="44"/>
          <w:szCs w:val="44"/>
        </w:rPr>
      </w:pPr>
    </w:p>
    <w:p w14:paraId="4CAA382C" w14:textId="792E8D99" w:rsidR="009554E5" w:rsidRDefault="00C14282" w:rsidP="00C14282">
      <w:pPr>
        <w:spacing w:after="200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lastRenderedPageBreak/>
        <w:t xml:space="preserve">Q3. </w:t>
      </w:r>
      <w:r w:rsidR="001B668A">
        <w:rPr>
          <w:color w:val="auto"/>
          <w:sz w:val="44"/>
          <w:szCs w:val="44"/>
        </w:rPr>
        <w:t>CODE</w:t>
      </w:r>
      <w:r>
        <w:rPr>
          <w:color w:val="auto"/>
          <w:sz w:val="44"/>
          <w:szCs w:val="44"/>
        </w:rPr>
        <w:t xml:space="preserve"> and OUTPUT TABLE</w:t>
      </w:r>
    </w:p>
    <w:p w14:paraId="26E01031" w14:textId="2CBBD538" w:rsidR="001B668A" w:rsidRDefault="0027280C" w:rsidP="00A1428B">
      <w:pPr>
        <w:spacing w:after="200"/>
        <w:ind w:left="-567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drawing>
          <wp:inline distT="0" distB="0" distL="0" distR="0" wp14:anchorId="2C319E97" wp14:editId="7FD7F909">
            <wp:extent cx="6301740" cy="3703320"/>
            <wp:effectExtent l="0" t="0" r="381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F833C" w14:textId="5EF95B82" w:rsidR="0027280C" w:rsidRDefault="0027280C" w:rsidP="00A1428B">
      <w:pPr>
        <w:spacing w:after="200"/>
        <w:ind w:left="-567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drawing>
          <wp:inline distT="0" distB="0" distL="0" distR="0" wp14:anchorId="06076070" wp14:editId="4E1C82E6">
            <wp:extent cx="6309360" cy="3291840"/>
            <wp:effectExtent l="0" t="0" r="0" b="381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8111" w14:textId="7234709C" w:rsidR="0027280C" w:rsidRDefault="0027280C" w:rsidP="00A1428B">
      <w:pPr>
        <w:spacing w:after="200"/>
        <w:ind w:left="-567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lastRenderedPageBreak/>
        <w:drawing>
          <wp:inline distT="0" distB="0" distL="0" distR="0" wp14:anchorId="0AA6EAFE" wp14:editId="5C214B20">
            <wp:extent cx="6309360" cy="3726180"/>
            <wp:effectExtent l="0" t="0" r="0" b="7620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10B8D" w14:textId="278B6A8D" w:rsidR="0027280C" w:rsidRDefault="0027280C" w:rsidP="00A1428B">
      <w:pPr>
        <w:spacing w:after="200"/>
        <w:ind w:left="-567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drawing>
          <wp:inline distT="0" distB="0" distL="0" distR="0" wp14:anchorId="4DF59A1C" wp14:editId="379579F7">
            <wp:extent cx="6301740" cy="3604260"/>
            <wp:effectExtent l="0" t="0" r="3810" b="0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36948" w14:textId="4D3BF11C" w:rsidR="0027280C" w:rsidRDefault="0027280C" w:rsidP="00A1428B">
      <w:pPr>
        <w:spacing w:after="200"/>
        <w:ind w:left="-567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lastRenderedPageBreak/>
        <w:drawing>
          <wp:inline distT="0" distB="0" distL="0" distR="0" wp14:anchorId="1A270C06" wp14:editId="67FA0786">
            <wp:extent cx="6370320" cy="2331720"/>
            <wp:effectExtent l="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9006" w14:textId="363ED398" w:rsidR="0027280C" w:rsidRDefault="0027280C" w:rsidP="00A1428B">
      <w:pPr>
        <w:spacing w:after="200"/>
        <w:ind w:left="-567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drawing>
          <wp:inline distT="0" distB="0" distL="0" distR="0" wp14:anchorId="7F8302C4" wp14:editId="2ABD2B9C">
            <wp:extent cx="6309360" cy="4564380"/>
            <wp:effectExtent l="0" t="0" r="0" b="7620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36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718E6" w14:textId="1639952F" w:rsidR="00A1428B" w:rsidRDefault="00A1428B" w:rsidP="00A1428B">
      <w:pPr>
        <w:spacing w:after="200"/>
        <w:ind w:left="-567"/>
        <w:jc w:val="center"/>
        <w:rPr>
          <w:color w:val="auto"/>
          <w:sz w:val="44"/>
          <w:szCs w:val="44"/>
        </w:rPr>
      </w:pPr>
    </w:p>
    <w:p w14:paraId="6CB7D17E" w14:textId="3A1CEA0A" w:rsidR="00A1428B" w:rsidRDefault="00A1428B" w:rsidP="00A1428B">
      <w:pPr>
        <w:spacing w:after="200"/>
        <w:ind w:left="-567"/>
        <w:jc w:val="center"/>
        <w:rPr>
          <w:color w:val="auto"/>
          <w:sz w:val="44"/>
          <w:szCs w:val="44"/>
        </w:rPr>
      </w:pPr>
    </w:p>
    <w:p w14:paraId="2254A872" w14:textId="77777777" w:rsidR="009539ED" w:rsidRDefault="00686810" w:rsidP="00686810">
      <w:pPr>
        <w:spacing w:after="200"/>
        <w:ind w:left="-567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lastRenderedPageBreak/>
        <w:t>CODE TERMINAL OUTPUT</w:t>
      </w:r>
    </w:p>
    <w:p w14:paraId="4954D653" w14:textId="06994AFC" w:rsidR="007E4AEF" w:rsidRDefault="004861A8" w:rsidP="000A5B3D">
      <w:pPr>
        <w:spacing w:after="200"/>
        <w:ind w:left="-284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drawing>
          <wp:inline distT="0" distB="0" distL="0" distR="0" wp14:anchorId="551E8080" wp14:editId="2CD678B6">
            <wp:extent cx="6755939" cy="4495800"/>
            <wp:effectExtent l="0" t="0" r="6985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624" cy="4514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E5D72" w14:textId="6EE236D2" w:rsidR="000A5B3D" w:rsidRDefault="000A5B3D" w:rsidP="004861A8">
      <w:pPr>
        <w:spacing w:after="200"/>
        <w:jc w:val="center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FIG1: TEXT-1, Frequencies and H</w:t>
      </w:r>
      <w:r w:rsidR="00585789">
        <w:rPr>
          <w:color w:val="auto"/>
          <w:sz w:val="36"/>
          <w:szCs w:val="36"/>
        </w:rPr>
        <w:t>u</w:t>
      </w:r>
      <w:r>
        <w:rPr>
          <w:color w:val="auto"/>
          <w:sz w:val="36"/>
          <w:szCs w:val="36"/>
        </w:rPr>
        <w:t>ffman Codes</w:t>
      </w:r>
    </w:p>
    <w:p w14:paraId="57E75990" w14:textId="6163C88B" w:rsidR="000A5B3D" w:rsidRDefault="000A5B3D" w:rsidP="004861A8">
      <w:pPr>
        <w:spacing w:after="200"/>
        <w:jc w:val="center"/>
        <w:rPr>
          <w:color w:val="auto"/>
          <w:sz w:val="36"/>
          <w:szCs w:val="36"/>
        </w:rPr>
      </w:pPr>
    </w:p>
    <w:p w14:paraId="4C117787" w14:textId="5523599F" w:rsidR="000A5B3D" w:rsidRDefault="000A5B3D" w:rsidP="004861A8">
      <w:pPr>
        <w:spacing w:after="200"/>
        <w:jc w:val="center"/>
        <w:rPr>
          <w:color w:val="auto"/>
          <w:sz w:val="36"/>
          <w:szCs w:val="36"/>
        </w:rPr>
      </w:pPr>
    </w:p>
    <w:p w14:paraId="483211F6" w14:textId="43E7E51B" w:rsidR="000A5B3D" w:rsidRDefault="000A5B3D" w:rsidP="004861A8">
      <w:pPr>
        <w:spacing w:after="200"/>
        <w:jc w:val="center"/>
        <w:rPr>
          <w:color w:val="auto"/>
          <w:sz w:val="36"/>
          <w:szCs w:val="36"/>
        </w:rPr>
      </w:pPr>
    </w:p>
    <w:p w14:paraId="324D1560" w14:textId="5239D22D" w:rsidR="000A5B3D" w:rsidRDefault="000A5B3D" w:rsidP="004861A8">
      <w:pPr>
        <w:spacing w:after="200"/>
        <w:jc w:val="center"/>
        <w:rPr>
          <w:color w:val="auto"/>
          <w:sz w:val="36"/>
          <w:szCs w:val="36"/>
        </w:rPr>
      </w:pPr>
    </w:p>
    <w:p w14:paraId="0F40DB12" w14:textId="46210965" w:rsidR="000A5B3D" w:rsidRDefault="000A5B3D" w:rsidP="004861A8">
      <w:pPr>
        <w:spacing w:after="200"/>
        <w:jc w:val="center"/>
        <w:rPr>
          <w:color w:val="auto"/>
          <w:sz w:val="36"/>
          <w:szCs w:val="36"/>
        </w:rPr>
      </w:pPr>
    </w:p>
    <w:p w14:paraId="7C7248F2" w14:textId="77777777" w:rsidR="000A5B3D" w:rsidRPr="000A5B3D" w:rsidRDefault="000A5B3D" w:rsidP="004861A8">
      <w:pPr>
        <w:spacing w:after="200"/>
        <w:jc w:val="center"/>
        <w:rPr>
          <w:color w:val="auto"/>
          <w:sz w:val="36"/>
          <w:szCs w:val="36"/>
        </w:rPr>
      </w:pPr>
    </w:p>
    <w:p w14:paraId="6CC6CAFD" w14:textId="24A51929" w:rsidR="004861A8" w:rsidRDefault="004861A8" w:rsidP="00686810">
      <w:pPr>
        <w:spacing w:after="200"/>
        <w:ind w:left="-567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lastRenderedPageBreak/>
        <w:drawing>
          <wp:inline distT="0" distB="0" distL="0" distR="0" wp14:anchorId="48A8B041" wp14:editId="42E047EE">
            <wp:extent cx="6804660" cy="1097133"/>
            <wp:effectExtent l="0" t="0" r="0" b="825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481" cy="110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2CA4E" w14:textId="056ED387" w:rsidR="00686810" w:rsidRDefault="004861A8" w:rsidP="004861A8">
      <w:pPr>
        <w:spacing w:after="200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drawing>
          <wp:inline distT="0" distB="0" distL="0" distR="0" wp14:anchorId="173737D5" wp14:editId="0F70EA74">
            <wp:extent cx="2370048" cy="268986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586" cy="270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F7F82" w14:textId="6508FC8A" w:rsidR="000A5B3D" w:rsidRPr="000A5B3D" w:rsidRDefault="000A5B3D" w:rsidP="000A5B3D">
      <w:pPr>
        <w:spacing w:after="200"/>
        <w:jc w:val="center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FIG</w:t>
      </w:r>
      <w:r>
        <w:rPr>
          <w:color w:val="auto"/>
          <w:sz w:val="36"/>
          <w:szCs w:val="36"/>
        </w:rPr>
        <w:t>2</w:t>
      </w:r>
      <w:r>
        <w:rPr>
          <w:color w:val="auto"/>
          <w:sz w:val="36"/>
          <w:szCs w:val="36"/>
        </w:rPr>
        <w:t>: TEXT-</w:t>
      </w:r>
      <w:r>
        <w:rPr>
          <w:color w:val="auto"/>
          <w:sz w:val="36"/>
          <w:szCs w:val="36"/>
        </w:rPr>
        <w:t>2</w:t>
      </w:r>
      <w:r>
        <w:rPr>
          <w:color w:val="auto"/>
          <w:sz w:val="36"/>
          <w:szCs w:val="36"/>
        </w:rPr>
        <w:t>, Frequencies and H</w:t>
      </w:r>
      <w:r w:rsidR="00585789">
        <w:rPr>
          <w:color w:val="auto"/>
          <w:sz w:val="36"/>
          <w:szCs w:val="36"/>
        </w:rPr>
        <w:t>u</w:t>
      </w:r>
      <w:r>
        <w:rPr>
          <w:color w:val="auto"/>
          <w:sz w:val="36"/>
          <w:szCs w:val="36"/>
        </w:rPr>
        <w:t>ffman Codes</w:t>
      </w:r>
    </w:p>
    <w:p w14:paraId="21E0C07F" w14:textId="3BD471EF" w:rsidR="00686810" w:rsidRDefault="00CA6B01" w:rsidP="00686810">
      <w:pPr>
        <w:spacing w:after="200"/>
        <w:ind w:left="-567" w:right="-412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drawing>
          <wp:inline distT="0" distB="0" distL="0" distR="0" wp14:anchorId="03F0B3EA" wp14:editId="4830B762">
            <wp:extent cx="6301740" cy="3726180"/>
            <wp:effectExtent l="0" t="0" r="3810" b="762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3BB2F" w14:textId="0F74772E" w:rsidR="00CA6B01" w:rsidRDefault="00CA6B01" w:rsidP="00686810">
      <w:pPr>
        <w:spacing w:after="200"/>
        <w:ind w:left="-567" w:right="-412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lastRenderedPageBreak/>
        <w:drawing>
          <wp:inline distT="0" distB="0" distL="0" distR="0" wp14:anchorId="6E2A30D4" wp14:editId="79834B4F">
            <wp:extent cx="5562938" cy="558546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77" cy="5597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82786" w14:textId="4F60EF27" w:rsidR="00AC7660" w:rsidRPr="000A5B3D" w:rsidRDefault="00AC7660" w:rsidP="00AC7660">
      <w:pPr>
        <w:spacing w:after="200"/>
        <w:jc w:val="center"/>
        <w:rPr>
          <w:color w:val="auto"/>
          <w:sz w:val="36"/>
          <w:szCs w:val="36"/>
        </w:rPr>
      </w:pPr>
      <w:r>
        <w:rPr>
          <w:color w:val="auto"/>
          <w:sz w:val="36"/>
          <w:szCs w:val="36"/>
        </w:rPr>
        <w:t>FIG</w:t>
      </w:r>
      <w:r>
        <w:rPr>
          <w:color w:val="auto"/>
          <w:sz w:val="36"/>
          <w:szCs w:val="36"/>
        </w:rPr>
        <w:t>3</w:t>
      </w:r>
      <w:r>
        <w:rPr>
          <w:color w:val="auto"/>
          <w:sz w:val="36"/>
          <w:szCs w:val="36"/>
        </w:rPr>
        <w:t>: TEXT-</w:t>
      </w:r>
      <w:r>
        <w:rPr>
          <w:color w:val="auto"/>
          <w:sz w:val="36"/>
          <w:szCs w:val="36"/>
        </w:rPr>
        <w:t>3</w:t>
      </w:r>
      <w:r>
        <w:rPr>
          <w:color w:val="auto"/>
          <w:sz w:val="36"/>
          <w:szCs w:val="36"/>
        </w:rPr>
        <w:t>, Frequencies and Hoffman Codes</w:t>
      </w:r>
    </w:p>
    <w:p w14:paraId="020CD4B0" w14:textId="77777777" w:rsidR="00AC7660" w:rsidRDefault="00AC7660" w:rsidP="00686810">
      <w:pPr>
        <w:spacing w:after="200"/>
        <w:ind w:left="-567" w:right="-412"/>
        <w:jc w:val="center"/>
        <w:rPr>
          <w:color w:val="auto"/>
          <w:sz w:val="44"/>
          <w:szCs w:val="44"/>
        </w:rPr>
      </w:pPr>
    </w:p>
    <w:p w14:paraId="0D6851FE" w14:textId="2348327B" w:rsidR="007E4AEF" w:rsidRDefault="007E4AEF" w:rsidP="00686810">
      <w:pPr>
        <w:spacing w:after="200"/>
        <w:ind w:left="-567" w:right="-412"/>
        <w:jc w:val="center"/>
        <w:rPr>
          <w:color w:val="auto"/>
          <w:sz w:val="44"/>
          <w:szCs w:val="44"/>
        </w:rPr>
      </w:pPr>
    </w:p>
    <w:p w14:paraId="6562972E" w14:textId="692EDB54" w:rsidR="00686810" w:rsidRDefault="00686810" w:rsidP="00686810">
      <w:pPr>
        <w:spacing w:after="200"/>
        <w:ind w:left="-567"/>
        <w:jc w:val="center"/>
        <w:rPr>
          <w:color w:val="auto"/>
          <w:sz w:val="44"/>
          <w:szCs w:val="44"/>
        </w:rPr>
      </w:pPr>
    </w:p>
    <w:p w14:paraId="653FF432" w14:textId="77777777" w:rsidR="00367851" w:rsidRDefault="00367851" w:rsidP="004F2B1E">
      <w:pPr>
        <w:spacing w:after="200"/>
        <w:rPr>
          <w:color w:val="auto"/>
          <w:sz w:val="44"/>
          <w:szCs w:val="44"/>
        </w:rPr>
      </w:pPr>
    </w:p>
    <w:p w14:paraId="50BA9CC8" w14:textId="3E2A67FF" w:rsidR="00686810" w:rsidRDefault="007E4AEF" w:rsidP="007E4AEF">
      <w:pPr>
        <w:spacing w:after="200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lastRenderedPageBreak/>
        <w:t>FREQUENCY</w:t>
      </w:r>
      <w:r w:rsidR="00C14282">
        <w:rPr>
          <w:color w:val="auto"/>
          <w:sz w:val="44"/>
          <w:szCs w:val="44"/>
        </w:rPr>
        <w:t>-CODEWORD</w:t>
      </w:r>
      <w:r>
        <w:rPr>
          <w:color w:val="auto"/>
          <w:sz w:val="44"/>
          <w:szCs w:val="44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8"/>
        <w:gridCol w:w="1437"/>
        <w:gridCol w:w="1441"/>
        <w:gridCol w:w="1408"/>
        <w:gridCol w:w="1441"/>
        <w:gridCol w:w="1382"/>
        <w:gridCol w:w="1379"/>
      </w:tblGrid>
      <w:tr w:rsidR="007E4AEF" w14:paraId="0D30AF14" w14:textId="77777777" w:rsidTr="007E4AEF">
        <w:tc>
          <w:tcPr>
            <w:tcW w:w="1438" w:type="dxa"/>
            <w:vMerge w:val="restart"/>
          </w:tcPr>
          <w:p w14:paraId="445DC715" w14:textId="622AD23C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Characters</w:t>
            </w:r>
          </w:p>
        </w:tc>
        <w:tc>
          <w:tcPr>
            <w:tcW w:w="2878" w:type="dxa"/>
            <w:gridSpan w:val="2"/>
          </w:tcPr>
          <w:p w14:paraId="3015C922" w14:textId="41CC001C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TEXT - 1</w:t>
            </w:r>
          </w:p>
        </w:tc>
        <w:tc>
          <w:tcPr>
            <w:tcW w:w="2849" w:type="dxa"/>
            <w:gridSpan w:val="2"/>
          </w:tcPr>
          <w:p w14:paraId="64FCC764" w14:textId="2584607B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TEXT – 2</w:t>
            </w:r>
          </w:p>
        </w:tc>
        <w:tc>
          <w:tcPr>
            <w:tcW w:w="2761" w:type="dxa"/>
            <w:gridSpan w:val="2"/>
          </w:tcPr>
          <w:p w14:paraId="784BC0CF" w14:textId="2F7BAC53" w:rsidR="007E4AEF" w:rsidRPr="00CA58E2" w:rsidRDefault="007E4AEF" w:rsidP="007E4AEF">
            <w:pPr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TEXT - 3</w:t>
            </w:r>
          </w:p>
        </w:tc>
      </w:tr>
      <w:tr w:rsidR="007E4AEF" w14:paraId="6900FF5F" w14:textId="77777777" w:rsidTr="007E4AEF">
        <w:tc>
          <w:tcPr>
            <w:tcW w:w="1438" w:type="dxa"/>
            <w:vMerge/>
          </w:tcPr>
          <w:p w14:paraId="1FB938B5" w14:textId="77777777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</w:p>
        </w:tc>
        <w:tc>
          <w:tcPr>
            <w:tcW w:w="1437" w:type="dxa"/>
          </w:tcPr>
          <w:p w14:paraId="1FC13233" w14:textId="53C8AD15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Frequency</w:t>
            </w:r>
          </w:p>
        </w:tc>
        <w:tc>
          <w:tcPr>
            <w:tcW w:w="1441" w:type="dxa"/>
          </w:tcPr>
          <w:p w14:paraId="51AF9C14" w14:textId="133D938F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CodeWord</w:t>
            </w:r>
          </w:p>
        </w:tc>
        <w:tc>
          <w:tcPr>
            <w:tcW w:w="1408" w:type="dxa"/>
          </w:tcPr>
          <w:p w14:paraId="59038507" w14:textId="458EE1EE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Frequency</w:t>
            </w:r>
          </w:p>
        </w:tc>
        <w:tc>
          <w:tcPr>
            <w:tcW w:w="1441" w:type="dxa"/>
          </w:tcPr>
          <w:p w14:paraId="77134E9B" w14:textId="157E3577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CodeWord</w:t>
            </w:r>
          </w:p>
        </w:tc>
        <w:tc>
          <w:tcPr>
            <w:tcW w:w="1382" w:type="dxa"/>
          </w:tcPr>
          <w:p w14:paraId="3ABB942F" w14:textId="3B6BAA13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Frequency</w:t>
            </w:r>
          </w:p>
        </w:tc>
        <w:tc>
          <w:tcPr>
            <w:tcW w:w="1379" w:type="dxa"/>
          </w:tcPr>
          <w:p w14:paraId="49309CED" w14:textId="2C68605D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CodeWord</w:t>
            </w:r>
          </w:p>
        </w:tc>
      </w:tr>
      <w:tr w:rsidR="007E4AEF" w14:paraId="7159F2DE" w14:textId="77777777" w:rsidTr="007E4AEF">
        <w:tc>
          <w:tcPr>
            <w:tcW w:w="1438" w:type="dxa"/>
          </w:tcPr>
          <w:p w14:paraId="6651C018" w14:textId="2073B8F9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a</w:t>
            </w:r>
          </w:p>
        </w:tc>
        <w:tc>
          <w:tcPr>
            <w:tcW w:w="1437" w:type="dxa"/>
          </w:tcPr>
          <w:p w14:paraId="694337BA" w14:textId="78647233" w:rsidR="007E4AEF" w:rsidRPr="007E4AEF" w:rsidRDefault="00542B95" w:rsidP="00542B95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</w:t>
            </w:r>
          </w:p>
        </w:tc>
        <w:tc>
          <w:tcPr>
            <w:tcW w:w="1441" w:type="dxa"/>
          </w:tcPr>
          <w:p w14:paraId="52BDC0B2" w14:textId="7A042C80" w:rsidR="007E4AEF" w:rsidRPr="007E4AEF" w:rsidRDefault="003C1493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00</w:t>
            </w:r>
            <w:r w:rsidR="00542B95">
              <w:rPr>
                <w:b w:val="0"/>
                <w:bCs/>
                <w:color w:val="auto"/>
                <w:sz w:val="24"/>
                <w:szCs w:val="24"/>
              </w:rPr>
              <w:t>0</w:t>
            </w:r>
          </w:p>
        </w:tc>
        <w:tc>
          <w:tcPr>
            <w:tcW w:w="1408" w:type="dxa"/>
          </w:tcPr>
          <w:p w14:paraId="54965C9B" w14:textId="384C205B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93</w:t>
            </w:r>
          </w:p>
        </w:tc>
        <w:tc>
          <w:tcPr>
            <w:tcW w:w="1441" w:type="dxa"/>
          </w:tcPr>
          <w:p w14:paraId="276B8E63" w14:textId="562832C1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1100</w:t>
            </w:r>
          </w:p>
        </w:tc>
        <w:tc>
          <w:tcPr>
            <w:tcW w:w="1382" w:type="dxa"/>
          </w:tcPr>
          <w:p w14:paraId="64422AE7" w14:textId="2F828DD7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1028</w:t>
            </w:r>
          </w:p>
        </w:tc>
        <w:tc>
          <w:tcPr>
            <w:tcW w:w="1379" w:type="dxa"/>
          </w:tcPr>
          <w:p w14:paraId="5974CFEF" w14:textId="5C02B711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1100</w:t>
            </w:r>
          </w:p>
        </w:tc>
      </w:tr>
      <w:tr w:rsidR="007E4AEF" w14:paraId="1A776548" w14:textId="77777777" w:rsidTr="007E4AEF">
        <w:tc>
          <w:tcPr>
            <w:tcW w:w="1438" w:type="dxa"/>
          </w:tcPr>
          <w:p w14:paraId="22C70FD5" w14:textId="128BF5B7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b</w:t>
            </w:r>
          </w:p>
        </w:tc>
        <w:tc>
          <w:tcPr>
            <w:tcW w:w="1437" w:type="dxa"/>
          </w:tcPr>
          <w:p w14:paraId="49B7287C" w14:textId="4D9D3672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9</w:t>
            </w:r>
          </w:p>
        </w:tc>
        <w:tc>
          <w:tcPr>
            <w:tcW w:w="1441" w:type="dxa"/>
          </w:tcPr>
          <w:p w14:paraId="1298E92D" w14:textId="25446070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</w:t>
            </w:r>
            <w:r w:rsidR="003C1493">
              <w:rPr>
                <w:b w:val="0"/>
                <w:bCs/>
                <w:color w:val="auto"/>
                <w:sz w:val="24"/>
                <w:szCs w:val="24"/>
              </w:rPr>
              <w:t>10</w:t>
            </w:r>
          </w:p>
        </w:tc>
        <w:tc>
          <w:tcPr>
            <w:tcW w:w="1408" w:type="dxa"/>
          </w:tcPr>
          <w:p w14:paraId="0F362BCE" w14:textId="57A31E48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111</w:t>
            </w:r>
          </w:p>
        </w:tc>
        <w:tc>
          <w:tcPr>
            <w:tcW w:w="1441" w:type="dxa"/>
          </w:tcPr>
          <w:p w14:paraId="2C3B4A1D" w14:textId="2E8A4F21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000</w:t>
            </w:r>
          </w:p>
        </w:tc>
        <w:tc>
          <w:tcPr>
            <w:tcW w:w="1382" w:type="dxa"/>
          </w:tcPr>
          <w:p w14:paraId="799710ED" w14:textId="1E34E559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1151</w:t>
            </w:r>
          </w:p>
        </w:tc>
        <w:tc>
          <w:tcPr>
            <w:tcW w:w="1379" w:type="dxa"/>
          </w:tcPr>
          <w:p w14:paraId="33713E7F" w14:textId="196AEF6C" w:rsidR="007E4AEF" w:rsidRPr="007E4AEF" w:rsidRDefault="00563B1C" w:rsidP="00563B1C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100</w:t>
            </w:r>
          </w:p>
        </w:tc>
      </w:tr>
      <w:tr w:rsidR="007E4AEF" w14:paraId="1A23CA94" w14:textId="77777777" w:rsidTr="007E4AEF">
        <w:tc>
          <w:tcPr>
            <w:tcW w:w="1438" w:type="dxa"/>
          </w:tcPr>
          <w:p w14:paraId="71753825" w14:textId="1E5E1C03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c</w:t>
            </w:r>
          </w:p>
        </w:tc>
        <w:tc>
          <w:tcPr>
            <w:tcW w:w="1437" w:type="dxa"/>
          </w:tcPr>
          <w:p w14:paraId="38F7DE1A" w14:textId="4431B410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</w:t>
            </w:r>
          </w:p>
        </w:tc>
        <w:tc>
          <w:tcPr>
            <w:tcW w:w="1441" w:type="dxa"/>
          </w:tcPr>
          <w:p w14:paraId="18104C43" w14:textId="3774F2BE" w:rsidR="007E4AEF" w:rsidRPr="007E4AEF" w:rsidRDefault="003C1493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001</w:t>
            </w:r>
          </w:p>
        </w:tc>
        <w:tc>
          <w:tcPr>
            <w:tcW w:w="1408" w:type="dxa"/>
          </w:tcPr>
          <w:p w14:paraId="444A5E63" w14:textId="4285925D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118</w:t>
            </w:r>
          </w:p>
        </w:tc>
        <w:tc>
          <w:tcPr>
            <w:tcW w:w="1441" w:type="dxa"/>
          </w:tcPr>
          <w:p w14:paraId="7413D0B5" w14:textId="412FE0B7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100</w:t>
            </w:r>
          </w:p>
        </w:tc>
        <w:tc>
          <w:tcPr>
            <w:tcW w:w="1382" w:type="dxa"/>
          </w:tcPr>
          <w:p w14:paraId="373A9A4E" w14:textId="41CF9985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1123</w:t>
            </w:r>
          </w:p>
        </w:tc>
        <w:tc>
          <w:tcPr>
            <w:tcW w:w="1379" w:type="dxa"/>
          </w:tcPr>
          <w:p w14:paraId="5E3E6133" w14:textId="0406F962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010</w:t>
            </w:r>
          </w:p>
        </w:tc>
      </w:tr>
      <w:tr w:rsidR="007E4AEF" w14:paraId="5BF32380" w14:textId="77777777" w:rsidTr="007E4AEF">
        <w:tc>
          <w:tcPr>
            <w:tcW w:w="1438" w:type="dxa"/>
          </w:tcPr>
          <w:p w14:paraId="6A1F5C91" w14:textId="1B657137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d</w:t>
            </w:r>
          </w:p>
        </w:tc>
        <w:tc>
          <w:tcPr>
            <w:tcW w:w="1437" w:type="dxa"/>
          </w:tcPr>
          <w:p w14:paraId="502F077C" w14:textId="3D2A8160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5</w:t>
            </w:r>
          </w:p>
        </w:tc>
        <w:tc>
          <w:tcPr>
            <w:tcW w:w="1441" w:type="dxa"/>
          </w:tcPr>
          <w:p w14:paraId="373EED99" w14:textId="57579980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1010</w:t>
            </w:r>
          </w:p>
        </w:tc>
        <w:tc>
          <w:tcPr>
            <w:tcW w:w="1408" w:type="dxa"/>
          </w:tcPr>
          <w:p w14:paraId="042DE05A" w14:textId="36900560" w:rsidR="007E4AEF" w:rsidRPr="007E4AEF" w:rsidRDefault="00F818E4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</w:t>
            </w:r>
            <w:r w:rsidR="00563B1C">
              <w:rPr>
                <w:b w:val="0"/>
                <w:bCs/>
                <w:color w:val="auto"/>
                <w:sz w:val="24"/>
                <w:szCs w:val="24"/>
              </w:rPr>
              <w:t>12</w:t>
            </w:r>
          </w:p>
        </w:tc>
        <w:tc>
          <w:tcPr>
            <w:tcW w:w="1441" w:type="dxa"/>
          </w:tcPr>
          <w:p w14:paraId="6F048108" w14:textId="7E17CA6A" w:rsidR="007E4AEF" w:rsidRPr="007E4AEF" w:rsidRDefault="00F818E4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01</w:t>
            </w:r>
            <w:r w:rsidR="00563B1C">
              <w:rPr>
                <w:b w:val="0"/>
                <w:bCs/>
                <w:color w:val="auto"/>
                <w:sz w:val="24"/>
                <w:szCs w:val="24"/>
              </w:rPr>
              <w:t>0</w:t>
            </w:r>
          </w:p>
        </w:tc>
        <w:tc>
          <w:tcPr>
            <w:tcW w:w="1382" w:type="dxa"/>
          </w:tcPr>
          <w:p w14:paraId="1AD713C8" w14:textId="086268D7" w:rsidR="00FA721E" w:rsidRPr="007E4AEF" w:rsidRDefault="00563B1C" w:rsidP="00563B1C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1208</w:t>
            </w:r>
          </w:p>
        </w:tc>
        <w:tc>
          <w:tcPr>
            <w:tcW w:w="1379" w:type="dxa"/>
          </w:tcPr>
          <w:p w14:paraId="481EAD82" w14:textId="784201F1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101</w:t>
            </w:r>
          </w:p>
        </w:tc>
      </w:tr>
      <w:tr w:rsidR="007E4AEF" w14:paraId="189783B3" w14:textId="77777777" w:rsidTr="007E4AEF">
        <w:tc>
          <w:tcPr>
            <w:tcW w:w="1438" w:type="dxa"/>
          </w:tcPr>
          <w:p w14:paraId="19A5C616" w14:textId="1DB50175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e</w:t>
            </w:r>
          </w:p>
        </w:tc>
        <w:tc>
          <w:tcPr>
            <w:tcW w:w="1437" w:type="dxa"/>
          </w:tcPr>
          <w:p w14:paraId="07ACF2A4" w14:textId="61F95481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</w:t>
            </w:r>
          </w:p>
        </w:tc>
        <w:tc>
          <w:tcPr>
            <w:tcW w:w="1441" w:type="dxa"/>
          </w:tcPr>
          <w:p w14:paraId="10E53D58" w14:textId="56A8B205" w:rsidR="007E4AEF" w:rsidRPr="007E4AEF" w:rsidRDefault="003C1493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111</w:t>
            </w:r>
            <w:r w:rsidR="00542B95">
              <w:rPr>
                <w:b w:val="0"/>
                <w:bCs/>
                <w:color w:val="auto"/>
                <w:sz w:val="24"/>
                <w:szCs w:val="24"/>
              </w:rPr>
              <w:t>1</w:t>
            </w:r>
          </w:p>
        </w:tc>
        <w:tc>
          <w:tcPr>
            <w:tcW w:w="1408" w:type="dxa"/>
          </w:tcPr>
          <w:p w14:paraId="456F228C" w14:textId="64275DBF" w:rsidR="007E4AEF" w:rsidRPr="007E4AEF" w:rsidRDefault="00F818E4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9</w:t>
            </w:r>
            <w:r w:rsidR="00563B1C">
              <w:rPr>
                <w:b w:val="0"/>
                <w:bCs/>
                <w:color w:val="auto"/>
                <w:sz w:val="24"/>
                <w:szCs w:val="24"/>
              </w:rPr>
              <w:t>7</w:t>
            </w:r>
          </w:p>
        </w:tc>
        <w:tc>
          <w:tcPr>
            <w:tcW w:w="1441" w:type="dxa"/>
          </w:tcPr>
          <w:p w14:paraId="538D3CEF" w14:textId="3CDC8A87" w:rsidR="007E4AEF" w:rsidRPr="007E4AEF" w:rsidRDefault="00F818E4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</w:t>
            </w:r>
            <w:r w:rsidR="00563B1C">
              <w:rPr>
                <w:b w:val="0"/>
                <w:bCs/>
                <w:color w:val="auto"/>
                <w:sz w:val="24"/>
                <w:szCs w:val="24"/>
              </w:rPr>
              <w:t>01</w:t>
            </w:r>
          </w:p>
        </w:tc>
        <w:tc>
          <w:tcPr>
            <w:tcW w:w="1382" w:type="dxa"/>
          </w:tcPr>
          <w:p w14:paraId="6C678220" w14:textId="6AF75F45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1110</w:t>
            </w:r>
          </w:p>
        </w:tc>
        <w:tc>
          <w:tcPr>
            <w:tcW w:w="1379" w:type="dxa"/>
          </w:tcPr>
          <w:p w14:paraId="59F7F5A4" w14:textId="4D630D3A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000</w:t>
            </w:r>
          </w:p>
        </w:tc>
      </w:tr>
      <w:tr w:rsidR="007E4AEF" w14:paraId="09B36C4E" w14:textId="77777777" w:rsidTr="007E4AEF">
        <w:tc>
          <w:tcPr>
            <w:tcW w:w="1438" w:type="dxa"/>
          </w:tcPr>
          <w:p w14:paraId="07A42BD1" w14:textId="44059B01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f</w:t>
            </w:r>
          </w:p>
        </w:tc>
        <w:tc>
          <w:tcPr>
            <w:tcW w:w="1437" w:type="dxa"/>
          </w:tcPr>
          <w:p w14:paraId="4031B6D6" w14:textId="5B390123" w:rsidR="007E4AEF" w:rsidRPr="007E4AEF" w:rsidRDefault="003C1493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</w:t>
            </w:r>
          </w:p>
        </w:tc>
        <w:tc>
          <w:tcPr>
            <w:tcW w:w="1441" w:type="dxa"/>
          </w:tcPr>
          <w:p w14:paraId="4E3FF546" w14:textId="05B95D53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011</w:t>
            </w:r>
          </w:p>
        </w:tc>
        <w:tc>
          <w:tcPr>
            <w:tcW w:w="1408" w:type="dxa"/>
          </w:tcPr>
          <w:p w14:paraId="06B16DDA" w14:textId="381CC73D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133</w:t>
            </w:r>
          </w:p>
        </w:tc>
        <w:tc>
          <w:tcPr>
            <w:tcW w:w="1441" w:type="dxa"/>
          </w:tcPr>
          <w:p w14:paraId="5FCFFB7E" w14:textId="5E3986EB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101</w:t>
            </w:r>
          </w:p>
        </w:tc>
        <w:tc>
          <w:tcPr>
            <w:tcW w:w="1382" w:type="dxa"/>
          </w:tcPr>
          <w:p w14:paraId="48EFEC8F" w14:textId="4302E979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1076</w:t>
            </w:r>
          </w:p>
        </w:tc>
        <w:tc>
          <w:tcPr>
            <w:tcW w:w="1379" w:type="dxa"/>
          </w:tcPr>
          <w:p w14:paraId="37531758" w14:textId="50336825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1110</w:t>
            </w:r>
          </w:p>
        </w:tc>
      </w:tr>
      <w:tr w:rsidR="007E4AEF" w14:paraId="062F7644" w14:textId="77777777" w:rsidTr="007E4AEF">
        <w:tc>
          <w:tcPr>
            <w:tcW w:w="1438" w:type="dxa"/>
          </w:tcPr>
          <w:p w14:paraId="434E9DF0" w14:textId="2618435E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g</w:t>
            </w:r>
          </w:p>
        </w:tc>
        <w:tc>
          <w:tcPr>
            <w:tcW w:w="1437" w:type="dxa"/>
          </w:tcPr>
          <w:p w14:paraId="3A0DE378" w14:textId="17DFD670" w:rsidR="007E4AEF" w:rsidRPr="007E4AEF" w:rsidRDefault="003C1493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</w:t>
            </w:r>
          </w:p>
        </w:tc>
        <w:tc>
          <w:tcPr>
            <w:tcW w:w="1441" w:type="dxa"/>
          </w:tcPr>
          <w:p w14:paraId="41DC3FEC" w14:textId="6EE2B244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010</w:t>
            </w:r>
          </w:p>
        </w:tc>
        <w:tc>
          <w:tcPr>
            <w:tcW w:w="1408" w:type="dxa"/>
          </w:tcPr>
          <w:p w14:paraId="398D0598" w14:textId="70BDE4A7" w:rsidR="007E4AEF" w:rsidRPr="007E4AEF" w:rsidRDefault="00F818E4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</w:t>
            </w:r>
            <w:r w:rsidR="00563B1C">
              <w:rPr>
                <w:b w:val="0"/>
                <w:bCs/>
                <w:color w:val="auto"/>
                <w:sz w:val="24"/>
                <w:szCs w:val="24"/>
              </w:rPr>
              <w:t>17</w:t>
            </w:r>
          </w:p>
        </w:tc>
        <w:tc>
          <w:tcPr>
            <w:tcW w:w="1441" w:type="dxa"/>
          </w:tcPr>
          <w:p w14:paraId="721C6F48" w14:textId="1472E133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011</w:t>
            </w:r>
          </w:p>
        </w:tc>
        <w:tc>
          <w:tcPr>
            <w:tcW w:w="1382" w:type="dxa"/>
          </w:tcPr>
          <w:p w14:paraId="47E61FE8" w14:textId="6AC5009E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1142</w:t>
            </w:r>
          </w:p>
        </w:tc>
        <w:tc>
          <w:tcPr>
            <w:tcW w:w="1379" w:type="dxa"/>
          </w:tcPr>
          <w:p w14:paraId="6262DFC5" w14:textId="5B88425A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011</w:t>
            </w:r>
          </w:p>
        </w:tc>
      </w:tr>
      <w:tr w:rsidR="007E4AEF" w14:paraId="53314841" w14:textId="77777777" w:rsidTr="007E4AEF">
        <w:tc>
          <w:tcPr>
            <w:tcW w:w="1438" w:type="dxa"/>
          </w:tcPr>
          <w:p w14:paraId="65D8BF2E" w14:textId="0BDD2400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h</w:t>
            </w:r>
          </w:p>
        </w:tc>
        <w:tc>
          <w:tcPr>
            <w:tcW w:w="1437" w:type="dxa"/>
          </w:tcPr>
          <w:p w14:paraId="472B358E" w14:textId="7CBB8A9D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13</w:t>
            </w:r>
          </w:p>
        </w:tc>
        <w:tc>
          <w:tcPr>
            <w:tcW w:w="1441" w:type="dxa"/>
          </w:tcPr>
          <w:p w14:paraId="5FB26D5D" w14:textId="09DDD776" w:rsidR="007E4AEF" w:rsidRPr="007E4AEF" w:rsidRDefault="003C1493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110</w:t>
            </w:r>
          </w:p>
        </w:tc>
        <w:tc>
          <w:tcPr>
            <w:tcW w:w="1408" w:type="dxa"/>
          </w:tcPr>
          <w:p w14:paraId="5B1A6E63" w14:textId="76C20D17" w:rsidR="007E4AEF" w:rsidRPr="007E4AEF" w:rsidRDefault="00F818E4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</w:t>
            </w:r>
            <w:r w:rsidR="00563B1C">
              <w:rPr>
                <w:b w:val="0"/>
                <w:bCs/>
                <w:color w:val="auto"/>
                <w:sz w:val="24"/>
                <w:szCs w:val="24"/>
              </w:rPr>
              <w:t>03</w:t>
            </w:r>
          </w:p>
        </w:tc>
        <w:tc>
          <w:tcPr>
            <w:tcW w:w="1441" w:type="dxa"/>
          </w:tcPr>
          <w:p w14:paraId="2009B17F" w14:textId="252C2EB8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1110</w:t>
            </w:r>
          </w:p>
        </w:tc>
        <w:tc>
          <w:tcPr>
            <w:tcW w:w="1382" w:type="dxa"/>
          </w:tcPr>
          <w:p w14:paraId="2EEB0D56" w14:textId="49B447B7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1113</w:t>
            </w:r>
          </w:p>
        </w:tc>
        <w:tc>
          <w:tcPr>
            <w:tcW w:w="1379" w:type="dxa"/>
          </w:tcPr>
          <w:p w14:paraId="0A6B5890" w14:textId="681B4013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001</w:t>
            </w:r>
          </w:p>
        </w:tc>
      </w:tr>
      <w:tr w:rsidR="007E4AEF" w14:paraId="3211C19F" w14:textId="77777777" w:rsidTr="007E4AEF">
        <w:tc>
          <w:tcPr>
            <w:tcW w:w="1438" w:type="dxa"/>
          </w:tcPr>
          <w:p w14:paraId="24ADCB71" w14:textId="3DBAC5FA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i</w:t>
            </w:r>
          </w:p>
        </w:tc>
        <w:tc>
          <w:tcPr>
            <w:tcW w:w="1437" w:type="dxa"/>
          </w:tcPr>
          <w:p w14:paraId="3A62821F" w14:textId="3D6F5BF1" w:rsidR="007E4AEF" w:rsidRPr="007E4AEF" w:rsidRDefault="003C1493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</w:t>
            </w:r>
            <w:r w:rsidR="00542B95">
              <w:rPr>
                <w:b w:val="0"/>
                <w:bCs/>
                <w:color w:val="auto"/>
                <w:sz w:val="24"/>
                <w:szCs w:val="24"/>
              </w:rPr>
              <w:t>2</w:t>
            </w:r>
          </w:p>
        </w:tc>
        <w:tc>
          <w:tcPr>
            <w:tcW w:w="1441" w:type="dxa"/>
          </w:tcPr>
          <w:p w14:paraId="7026B175" w14:textId="16813BEA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100</w:t>
            </w:r>
          </w:p>
        </w:tc>
        <w:tc>
          <w:tcPr>
            <w:tcW w:w="1408" w:type="dxa"/>
          </w:tcPr>
          <w:p w14:paraId="1772B950" w14:textId="4D0F8512" w:rsidR="007E4AEF" w:rsidRPr="007E4AEF" w:rsidRDefault="00F818E4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</w:t>
            </w:r>
            <w:r w:rsidR="00563B1C">
              <w:rPr>
                <w:b w:val="0"/>
                <w:bCs/>
                <w:color w:val="auto"/>
                <w:sz w:val="24"/>
                <w:szCs w:val="24"/>
              </w:rPr>
              <w:t>12</w:t>
            </w:r>
          </w:p>
        </w:tc>
        <w:tc>
          <w:tcPr>
            <w:tcW w:w="1441" w:type="dxa"/>
          </w:tcPr>
          <w:p w14:paraId="273BE371" w14:textId="49A0572A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001</w:t>
            </w:r>
          </w:p>
        </w:tc>
        <w:tc>
          <w:tcPr>
            <w:tcW w:w="1382" w:type="dxa"/>
          </w:tcPr>
          <w:p w14:paraId="3F91346D" w14:textId="4ABCBF9D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1092</w:t>
            </w:r>
          </w:p>
        </w:tc>
        <w:tc>
          <w:tcPr>
            <w:tcW w:w="1379" w:type="dxa"/>
          </w:tcPr>
          <w:p w14:paraId="4095134A" w14:textId="6C05E96C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1111</w:t>
            </w:r>
          </w:p>
        </w:tc>
      </w:tr>
      <w:tr w:rsidR="007E4AEF" w14:paraId="63F0DFA1" w14:textId="77777777" w:rsidTr="007E4AEF">
        <w:tc>
          <w:tcPr>
            <w:tcW w:w="1438" w:type="dxa"/>
          </w:tcPr>
          <w:p w14:paraId="6E3DAC07" w14:textId="4149E794" w:rsidR="007E4AEF" w:rsidRPr="00CA58E2" w:rsidRDefault="007E4AEF" w:rsidP="007E4AEF">
            <w:pPr>
              <w:spacing w:after="200"/>
              <w:jc w:val="center"/>
              <w:rPr>
                <w:color w:val="auto"/>
                <w:sz w:val="24"/>
                <w:szCs w:val="24"/>
              </w:rPr>
            </w:pPr>
            <w:r w:rsidRPr="00CA58E2">
              <w:rPr>
                <w:color w:val="auto"/>
                <w:sz w:val="24"/>
                <w:szCs w:val="24"/>
              </w:rPr>
              <w:t>j</w:t>
            </w:r>
          </w:p>
        </w:tc>
        <w:tc>
          <w:tcPr>
            <w:tcW w:w="1437" w:type="dxa"/>
          </w:tcPr>
          <w:p w14:paraId="4EFD7C62" w14:textId="18581A10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8</w:t>
            </w:r>
          </w:p>
        </w:tc>
        <w:tc>
          <w:tcPr>
            <w:tcW w:w="1441" w:type="dxa"/>
          </w:tcPr>
          <w:p w14:paraId="6D998E8B" w14:textId="621CD36D" w:rsidR="007E4AEF" w:rsidRPr="007E4AEF" w:rsidRDefault="00542B95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1011</w:t>
            </w:r>
          </w:p>
        </w:tc>
        <w:tc>
          <w:tcPr>
            <w:tcW w:w="1408" w:type="dxa"/>
          </w:tcPr>
          <w:p w14:paraId="36FE6D9F" w14:textId="469B3FC6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104</w:t>
            </w:r>
          </w:p>
        </w:tc>
        <w:tc>
          <w:tcPr>
            <w:tcW w:w="1441" w:type="dxa"/>
          </w:tcPr>
          <w:p w14:paraId="59C041CE" w14:textId="33658F6B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1111</w:t>
            </w:r>
          </w:p>
        </w:tc>
        <w:tc>
          <w:tcPr>
            <w:tcW w:w="1382" w:type="dxa"/>
          </w:tcPr>
          <w:p w14:paraId="3FA95BE5" w14:textId="31549BB5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1057</w:t>
            </w:r>
          </w:p>
        </w:tc>
        <w:tc>
          <w:tcPr>
            <w:tcW w:w="1379" w:type="dxa"/>
          </w:tcPr>
          <w:p w14:paraId="5F3734C9" w14:textId="5E6AF0D6" w:rsidR="007E4AEF" w:rsidRPr="007E4AEF" w:rsidRDefault="00563B1C" w:rsidP="007E4AEF">
            <w:pPr>
              <w:spacing w:after="200"/>
              <w:jc w:val="center"/>
              <w:rPr>
                <w:b w:val="0"/>
                <w:bCs/>
                <w:color w:val="auto"/>
                <w:sz w:val="24"/>
                <w:szCs w:val="24"/>
              </w:rPr>
            </w:pPr>
            <w:r>
              <w:rPr>
                <w:b w:val="0"/>
                <w:bCs/>
                <w:color w:val="auto"/>
                <w:sz w:val="24"/>
                <w:szCs w:val="24"/>
              </w:rPr>
              <w:t>1101</w:t>
            </w:r>
          </w:p>
        </w:tc>
      </w:tr>
    </w:tbl>
    <w:p w14:paraId="5FC52DBB" w14:textId="77777777" w:rsidR="007E4AEF" w:rsidRDefault="007E4AEF" w:rsidP="007E4AEF">
      <w:pPr>
        <w:spacing w:after="200"/>
        <w:jc w:val="center"/>
        <w:rPr>
          <w:color w:val="auto"/>
          <w:sz w:val="44"/>
          <w:szCs w:val="44"/>
        </w:rPr>
      </w:pPr>
    </w:p>
    <w:p w14:paraId="2CDDD7A0" w14:textId="775DF7D8" w:rsidR="00686810" w:rsidRDefault="00686810" w:rsidP="00686810">
      <w:pPr>
        <w:spacing w:after="200"/>
        <w:ind w:left="-567"/>
        <w:jc w:val="center"/>
        <w:rPr>
          <w:color w:val="auto"/>
          <w:sz w:val="44"/>
          <w:szCs w:val="44"/>
        </w:rPr>
      </w:pPr>
    </w:p>
    <w:p w14:paraId="6AFA067D" w14:textId="14D7CE57" w:rsidR="00585789" w:rsidRDefault="00585789" w:rsidP="00686810">
      <w:pPr>
        <w:spacing w:after="200"/>
        <w:ind w:left="-567"/>
        <w:jc w:val="center"/>
        <w:rPr>
          <w:color w:val="auto"/>
          <w:sz w:val="44"/>
          <w:szCs w:val="44"/>
        </w:rPr>
      </w:pPr>
    </w:p>
    <w:p w14:paraId="3613ACDC" w14:textId="2BDB31D0" w:rsidR="00585789" w:rsidRDefault="00585789" w:rsidP="00686810">
      <w:pPr>
        <w:spacing w:after="200"/>
        <w:ind w:left="-567"/>
        <w:jc w:val="center"/>
        <w:rPr>
          <w:color w:val="auto"/>
          <w:sz w:val="44"/>
          <w:szCs w:val="44"/>
        </w:rPr>
      </w:pPr>
    </w:p>
    <w:p w14:paraId="2F7F86DF" w14:textId="77777777" w:rsidR="004F2B1E" w:rsidRDefault="004F2B1E" w:rsidP="00686810">
      <w:pPr>
        <w:spacing w:after="200"/>
        <w:ind w:left="-567"/>
        <w:jc w:val="center"/>
        <w:rPr>
          <w:color w:val="auto"/>
          <w:sz w:val="44"/>
          <w:szCs w:val="44"/>
        </w:rPr>
      </w:pPr>
    </w:p>
    <w:p w14:paraId="44E01E55" w14:textId="77777777" w:rsidR="004F2B1E" w:rsidRDefault="004F2B1E" w:rsidP="00686810">
      <w:pPr>
        <w:spacing w:after="200"/>
        <w:ind w:left="-567"/>
        <w:jc w:val="center"/>
        <w:rPr>
          <w:color w:val="auto"/>
          <w:sz w:val="44"/>
          <w:szCs w:val="44"/>
        </w:rPr>
      </w:pPr>
    </w:p>
    <w:p w14:paraId="2B3FF73E" w14:textId="77777777" w:rsidR="004F2B1E" w:rsidRDefault="004F2B1E" w:rsidP="00686810">
      <w:pPr>
        <w:spacing w:after="200"/>
        <w:ind w:left="-567"/>
        <w:jc w:val="center"/>
        <w:rPr>
          <w:color w:val="auto"/>
          <w:sz w:val="44"/>
          <w:szCs w:val="44"/>
        </w:rPr>
      </w:pPr>
    </w:p>
    <w:p w14:paraId="309F20A7" w14:textId="77777777" w:rsidR="004F2B1E" w:rsidRDefault="004F2B1E" w:rsidP="00686810">
      <w:pPr>
        <w:spacing w:after="200"/>
        <w:ind w:left="-567"/>
        <w:jc w:val="center"/>
        <w:rPr>
          <w:color w:val="auto"/>
          <w:sz w:val="44"/>
          <w:szCs w:val="44"/>
        </w:rPr>
      </w:pPr>
    </w:p>
    <w:p w14:paraId="1312D3C1" w14:textId="4FFCCF07" w:rsidR="00585789" w:rsidRDefault="00585789" w:rsidP="00686810">
      <w:pPr>
        <w:spacing w:after="200"/>
        <w:ind w:left="-567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lastRenderedPageBreak/>
        <w:t>Huffman Coding Binary Trees for</w:t>
      </w:r>
    </w:p>
    <w:p w14:paraId="35049510" w14:textId="37425D33" w:rsidR="00585789" w:rsidRDefault="00585789" w:rsidP="00686810">
      <w:pPr>
        <w:spacing w:after="200"/>
        <w:ind w:left="-567"/>
        <w:jc w:val="center"/>
        <w:rPr>
          <w:color w:val="auto"/>
          <w:sz w:val="44"/>
          <w:szCs w:val="44"/>
        </w:rPr>
      </w:pPr>
      <w:r>
        <w:rPr>
          <w:color w:val="auto"/>
          <w:sz w:val="44"/>
          <w:szCs w:val="44"/>
        </w:rPr>
        <w:t>TEXT-1, TEXT-2, TEXT-3</w:t>
      </w:r>
    </w:p>
    <w:p w14:paraId="07FE3982" w14:textId="502DFE11" w:rsidR="00585789" w:rsidRDefault="00585789" w:rsidP="00686810">
      <w:pPr>
        <w:spacing w:after="200"/>
        <w:ind w:left="-567"/>
        <w:jc w:val="center"/>
        <w:rPr>
          <w:color w:val="auto"/>
          <w:sz w:val="44"/>
          <w:szCs w:val="44"/>
        </w:rPr>
      </w:pPr>
      <w:r>
        <w:rPr>
          <w:noProof/>
          <w:color w:val="auto"/>
          <w:sz w:val="44"/>
          <w:szCs w:val="44"/>
        </w:rPr>
        <w:drawing>
          <wp:inline distT="0" distB="0" distL="0" distR="0" wp14:anchorId="1627C12E" wp14:editId="364C5C26">
            <wp:extent cx="5000455" cy="3040380"/>
            <wp:effectExtent l="0" t="0" r="0" b="762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710" cy="3047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8BA8E" w14:textId="57CA115B" w:rsidR="00585789" w:rsidRDefault="00585789" w:rsidP="00686810">
      <w:pPr>
        <w:spacing w:after="200"/>
        <w:ind w:left="-567"/>
        <w:jc w:val="center"/>
        <w:rPr>
          <w:b w:val="0"/>
          <w:bCs/>
          <w:color w:val="auto"/>
          <w:sz w:val="36"/>
          <w:szCs w:val="36"/>
        </w:rPr>
      </w:pPr>
      <w:r w:rsidRPr="00585789">
        <w:rPr>
          <w:b w:val="0"/>
          <w:bCs/>
          <w:color w:val="auto"/>
          <w:sz w:val="36"/>
          <w:szCs w:val="36"/>
        </w:rPr>
        <w:t>FIG4: Tree T1 for TEXT-1</w:t>
      </w:r>
    </w:p>
    <w:p w14:paraId="7E08C205" w14:textId="2B9027E4" w:rsidR="00585789" w:rsidRDefault="00585789" w:rsidP="00686810">
      <w:pPr>
        <w:spacing w:after="200"/>
        <w:ind w:left="-567"/>
        <w:jc w:val="center"/>
        <w:rPr>
          <w:b w:val="0"/>
          <w:bCs/>
          <w:color w:val="auto"/>
          <w:sz w:val="36"/>
          <w:szCs w:val="36"/>
        </w:rPr>
      </w:pPr>
      <w:r>
        <w:rPr>
          <w:b w:val="0"/>
          <w:bCs/>
          <w:noProof/>
          <w:color w:val="auto"/>
          <w:sz w:val="36"/>
          <w:szCs w:val="36"/>
        </w:rPr>
        <w:drawing>
          <wp:inline distT="0" distB="0" distL="0" distR="0" wp14:anchorId="17D1724A" wp14:editId="29BBFAC5">
            <wp:extent cx="4919164" cy="3063240"/>
            <wp:effectExtent l="0" t="0" r="0" b="381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885" cy="3097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907CA" w14:textId="54F41EB6" w:rsidR="00585789" w:rsidRDefault="00585789" w:rsidP="00585789">
      <w:pPr>
        <w:spacing w:after="200"/>
        <w:ind w:left="-567"/>
        <w:jc w:val="center"/>
        <w:rPr>
          <w:b w:val="0"/>
          <w:bCs/>
          <w:color w:val="auto"/>
          <w:sz w:val="36"/>
          <w:szCs w:val="36"/>
        </w:rPr>
      </w:pPr>
      <w:r w:rsidRPr="00585789">
        <w:rPr>
          <w:b w:val="0"/>
          <w:bCs/>
          <w:color w:val="auto"/>
          <w:sz w:val="36"/>
          <w:szCs w:val="36"/>
        </w:rPr>
        <w:t>FIG4: Tree T</w:t>
      </w:r>
      <w:r>
        <w:rPr>
          <w:b w:val="0"/>
          <w:bCs/>
          <w:color w:val="auto"/>
          <w:sz w:val="36"/>
          <w:szCs w:val="36"/>
        </w:rPr>
        <w:t>2</w:t>
      </w:r>
      <w:r w:rsidRPr="00585789">
        <w:rPr>
          <w:b w:val="0"/>
          <w:bCs/>
          <w:color w:val="auto"/>
          <w:sz w:val="36"/>
          <w:szCs w:val="36"/>
        </w:rPr>
        <w:t xml:space="preserve"> for TEXT-</w:t>
      </w:r>
      <w:r>
        <w:rPr>
          <w:b w:val="0"/>
          <w:bCs/>
          <w:color w:val="auto"/>
          <w:sz w:val="36"/>
          <w:szCs w:val="36"/>
        </w:rPr>
        <w:t>2</w:t>
      </w:r>
    </w:p>
    <w:p w14:paraId="545724E0" w14:textId="784527EC" w:rsidR="00585789" w:rsidRDefault="00585789" w:rsidP="00686810">
      <w:pPr>
        <w:spacing w:after="200"/>
        <w:ind w:left="-567"/>
        <w:jc w:val="center"/>
        <w:rPr>
          <w:b w:val="0"/>
          <w:bCs/>
          <w:color w:val="auto"/>
          <w:sz w:val="36"/>
          <w:szCs w:val="36"/>
        </w:rPr>
      </w:pPr>
      <w:r>
        <w:rPr>
          <w:b w:val="0"/>
          <w:bCs/>
          <w:noProof/>
          <w:color w:val="auto"/>
          <w:sz w:val="36"/>
          <w:szCs w:val="36"/>
        </w:rPr>
        <w:lastRenderedPageBreak/>
        <w:drawing>
          <wp:inline distT="0" distB="0" distL="0" distR="0" wp14:anchorId="7B5E9274" wp14:editId="658906A7">
            <wp:extent cx="6141720" cy="377952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7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D5860" w14:textId="1A49309D" w:rsidR="00585789" w:rsidRDefault="00585789" w:rsidP="00585789">
      <w:pPr>
        <w:spacing w:after="200"/>
        <w:ind w:left="-567"/>
        <w:jc w:val="center"/>
        <w:rPr>
          <w:b w:val="0"/>
          <w:bCs/>
          <w:color w:val="auto"/>
          <w:sz w:val="36"/>
          <w:szCs w:val="36"/>
        </w:rPr>
      </w:pPr>
      <w:r w:rsidRPr="00585789">
        <w:rPr>
          <w:b w:val="0"/>
          <w:bCs/>
          <w:color w:val="auto"/>
          <w:sz w:val="36"/>
          <w:szCs w:val="36"/>
        </w:rPr>
        <w:t>FIG4: Tree T</w:t>
      </w:r>
      <w:r>
        <w:rPr>
          <w:b w:val="0"/>
          <w:bCs/>
          <w:color w:val="auto"/>
          <w:sz w:val="36"/>
          <w:szCs w:val="36"/>
        </w:rPr>
        <w:t>3</w:t>
      </w:r>
      <w:r w:rsidRPr="00585789">
        <w:rPr>
          <w:b w:val="0"/>
          <w:bCs/>
          <w:color w:val="auto"/>
          <w:sz w:val="36"/>
          <w:szCs w:val="36"/>
        </w:rPr>
        <w:t xml:space="preserve"> for TEXT-</w:t>
      </w:r>
      <w:r>
        <w:rPr>
          <w:b w:val="0"/>
          <w:bCs/>
          <w:color w:val="auto"/>
          <w:sz w:val="36"/>
          <w:szCs w:val="36"/>
        </w:rPr>
        <w:t>3</w:t>
      </w:r>
    </w:p>
    <w:p w14:paraId="10198917" w14:textId="77777777" w:rsidR="00585789" w:rsidRPr="00585789" w:rsidRDefault="00585789" w:rsidP="00686810">
      <w:pPr>
        <w:spacing w:after="200"/>
        <w:ind w:left="-567"/>
        <w:jc w:val="center"/>
        <w:rPr>
          <w:b w:val="0"/>
          <w:bCs/>
          <w:color w:val="auto"/>
          <w:sz w:val="36"/>
          <w:szCs w:val="36"/>
        </w:rPr>
      </w:pPr>
    </w:p>
    <w:sectPr w:rsidR="00585789" w:rsidRPr="00585789" w:rsidSect="00DF027C">
      <w:headerReference w:type="default" r:id="rId25"/>
      <w:footerReference w:type="default" r:id="rId26"/>
      <w:pgSz w:w="12240" w:h="15840"/>
      <w:pgMar w:top="720" w:right="1152" w:bottom="720" w:left="1152" w:header="0" w:footer="288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76F25B" w14:textId="77777777" w:rsidR="008878E0" w:rsidRDefault="008878E0">
      <w:r>
        <w:separator/>
      </w:r>
    </w:p>
    <w:p w14:paraId="023C5E23" w14:textId="77777777" w:rsidR="008878E0" w:rsidRDefault="008878E0"/>
  </w:endnote>
  <w:endnote w:type="continuationSeparator" w:id="0">
    <w:p w14:paraId="0CA4C042" w14:textId="77777777" w:rsidR="008878E0" w:rsidRDefault="008878E0">
      <w:r>
        <w:continuationSeparator/>
      </w:r>
    </w:p>
    <w:p w14:paraId="27705D60" w14:textId="77777777" w:rsidR="008878E0" w:rsidRDefault="008878E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287489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BCBEE1" w14:textId="77777777" w:rsidR="00122918" w:rsidRDefault="0012291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3CF37CC1" w14:textId="77777777" w:rsidR="00122918" w:rsidRDefault="001229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FBD4F4" w14:textId="77777777" w:rsidR="008878E0" w:rsidRDefault="008878E0">
      <w:r>
        <w:separator/>
      </w:r>
    </w:p>
    <w:p w14:paraId="082599A4" w14:textId="77777777" w:rsidR="008878E0" w:rsidRDefault="008878E0"/>
  </w:footnote>
  <w:footnote w:type="continuationSeparator" w:id="0">
    <w:p w14:paraId="50FF3B57" w14:textId="77777777" w:rsidR="008878E0" w:rsidRDefault="008878E0">
      <w:r>
        <w:continuationSeparator/>
      </w:r>
    </w:p>
    <w:p w14:paraId="6A945AAF" w14:textId="77777777" w:rsidR="008878E0" w:rsidRDefault="008878E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990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9990"/>
    </w:tblGrid>
    <w:tr w:rsidR="00122918" w14:paraId="70FFC3A4" w14:textId="77777777" w:rsidTr="00D077E9">
      <w:trPr>
        <w:trHeight w:val="978"/>
      </w:trPr>
      <w:tc>
        <w:tcPr>
          <w:tcW w:w="9990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7674CF3" w14:textId="77777777" w:rsidR="00122918" w:rsidRDefault="00122918">
          <w:pPr>
            <w:pStyle w:val="Header"/>
          </w:pPr>
        </w:p>
      </w:tc>
    </w:tr>
  </w:tbl>
  <w:p w14:paraId="1F0161B7" w14:textId="77777777" w:rsidR="00122918" w:rsidRDefault="00122918" w:rsidP="00D077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43BE1"/>
    <w:multiLevelType w:val="hybridMultilevel"/>
    <w:tmpl w:val="CB32C9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5605D4"/>
    <w:multiLevelType w:val="hybridMultilevel"/>
    <w:tmpl w:val="F0022D48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A1763"/>
    <w:multiLevelType w:val="hybridMultilevel"/>
    <w:tmpl w:val="E812B3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B2A0746"/>
    <w:multiLevelType w:val="hybridMultilevel"/>
    <w:tmpl w:val="8C7878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D830DFF"/>
    <w:multiLevelType w:val="hybridMultilevel"/>
    <w:tmpl w:val="56BAB1EC"/>
    <w:lvl w:ilvl="0" w:tplc="2E4A4A2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5599B"/>
    <w:multiLevelType w:val="hybridMultilevel"/>
    <w:tmpl w:val="C5AA99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0606388"/>
    <w:multiLevelType w:val="hybridMultilevel"/>
    <w:tmpl w:val="6D34DC1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6737382"/>
    <w:multiLevelType w:val="hybridMultilevel"/>
    <w:tmpl w:val="0F9062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B0D6E11"/>
    <w:multiLevelType w:val="hybridMultilevel"/>
    <w:tmpl w:val="C89809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8A16093"/>
    <w:multiLevelType w:val="hybridMultilevel"/>
    <w:tmpl w:val="EE802D10"/>
    <w:lvl w:ilvl="0" w:tplc="D03AE1E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8F91407"/>
    <w:multiLevelType w:val="hybridMultilevel"/>
    <w:tmpl w:val="E5B4B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B371DE8"/>
    <w:multiLevelType w:val="hybridMultilevel"/>
    <w:tmpl w:val="DD72F9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389F6744"/>
    <w:multiLevelType w:val="hybridMultilevel"/>
    <w:tmpl w:val="E9CCCC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44A40965"/>
    <w:multiLevelType w:val="hybridMultilevel"/>
    <w:tmpl w:val="31F85E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506E47"/>
    <w:multiLevelType w:val="hybridMultilevel"/>
    <w:tmpl w:val="F1E686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49E17D2D"/>
    <w:multiLevelType w:val="hybridMultilevel"/>
    <w:tmpl w:val="D264EE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4C040B6E"/>
    <w:multiLevelType w:val="hybridMultilevel"/>
    <w:tmpl w:val="390E25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51155A8B"/>
    <w:multiLevelType w:val="hybridMultilevel"/>
    <w:tmpl w:val="9188B3D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B5439E"/>
    <w:multiLevelType w:val="hybridMultilevel"/>
    <w:tmpl w:val="719AAE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1D343F3"/>
    <w:multiLevelType w:val="hybridMultilevel"/>
    <w:tmpl w:val="256E54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54FE520B"/>
    <w:multiLevelType w:val="hybridMultilevel"/>
    <w:tmpl w:val="AD6225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6082E66"/>
    <w:multiLevelType w:val="hybridMultilevel"/>
    <w:tmpl w:val="7876B4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62461EC"/>
    <w:multiLevelType w:val="hybridMultilevel"/>
    <w:tmpl w:val="56BAB1EC"/>
    <w:lvl w:ilvl="0" w:tplc="2E4A4A28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771248"/>
    <w:multiLevelType w:val="hybridMultilevel"/>
    <w:tmpl w:val="F88A52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66895A04"/>
    <w:multiLevelType w:val="hybridMultilevel"/>
    <w:tmpl w:val="C4B037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5872FF"/>
    <w:multiLevelType w:val="hybridMultilevel"/>
    <w:tmpl w:val="F0B4D9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7B566007"/>
    <w:multiLevelType w:val="hybridMultilevel"/>
    <w:tmpl w:val="52F63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7DB00B78"/>
    <w:multiLevelType w:val="hybridMultilevel"/>
    <w:tmpl w:val="341C74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7DB132C1"/>
    <w:multiLevelType w:val="hybridMultilevel"/>
    <w:tmpl w:val="AC269C6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4"/>
  </w:num>
  <w:num w:numId="3">
    <w:abstractNumId w:val="7"/>
  </w:num>
  <w:num w:numId="4">
    <w:abstractNumId w:val="27"/>
  </w:num>
  <w:num w:numId="5">
    <w:abstractNumId w:val="6"/>
  </w:num>
  <w:num w:numId="6">
    <w:abstractNumId w:val="11"/>
  </w:num>
  <w:num w:numId="7">
    <w:abstractNumId w:val="26"/>
  </w:num>
  <w:num w:numId="8">
    <w:abstractNumId w:val="19"/>
  </w:num>
  <w:num w:numId="9">
    <w:abstractNumId w:val="15"/>
  </w:num>
  <w:num w:numId="10">
    <w:abstractNumId w:val="24"/>
  </w:num>
  <w:num w:numId="11">
    <w:abstractNumId w:val="20"/>
  </w:num>
  <w:num w:numId="12">
    <w:abstractNumId w:val="18"/>
  </w:num>
  <w:num w:numId="13">
    <w:abstractNumId w:val="12"/>
  </w:num>
  <w:num w:numId="14">
    <w:abstractNumId w:val="25"/>
  </w:num>
  <w:num w:numId="15">
    <w:abstractNumId w:val="8"/>
  </w:num>
  <w:num w:numId="16">
    <w:abstractNumId w:val="3"/>
  </w:num>
  <w:num w:numId="17">
    <w:abstractNumId w:val="2"/>
  </w:num>
  <w:num w:numId="18">
    <w:abstractNumId w:val="10"/>
  </w:num>
  <w:num w:numId="19">
    <w:abstractNumId w:val="0"/>
  </w:num>
  <w:num w:numId="20">
    <w:abstractNumId w:val="21"/>
  </w:num>
  <w:num w:numId="21">
    <w:abstractNumId w:val="14"/>
  </w:num>
  <w:num w:numId="22">
    <w:abstractNumId w:val="5"/>
  </w:num>
  <w:num w:numId="23">
    <w:abstractNumId w:val="23"/>
  </w:num>
  <w:num w:numId="24">
    <w:abstractNumId w:val="16"/>
  </w:num>
  <w:num w:numId="25">
    <w:abstractNumId w:val="13"/>
  </w:num>
  <w:num w:numId="26">
    <w:abstractNumId w:val="1"/>
  </w:num>
  <w:num w:numId="27">
    <w:abstractNumId w:val="17"/>
  </w:num>
  <w:num w:numId="28">
    <w:abstractNumId w:val="9"/>
  </w:num>
  <w:num w:numId="29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68BA"/>
    <w:rsid w:val="00011688"/>
    <w:rsid w:val="0002482E"/>
    <w:rsid w:val="00050324"/>
    <w:rsid w:val="000508BC"/>
    <w:rsid w:val="000A0150"/>
    <w:rsid w:val="000A5B3D"/>
    <w:rsid w:val="000D5527"/>
    <w:rsid w:val="000E63C9"/>
    <w:rsid w:val="000F4C27"/>
    <w:rsid w:val="00110DD3"/>
    <w:rsid w:val="00122918"/>
    <w:rsid w:val="00130E9D"/>
    <w:rsid w:val="00137732"/>
    <w:rsid w:val="00150A6D"/>
    <w:rsid w:val="00161433"/>
    <w:rsid w:val="00175864"/>
    <w:rsid w:val="00185B35"/>
    <w:rsid w:val="00185C0E"/>
    <w:rsid w:val="001B3237"/>
    <w:rsid w:val="001B668A"/>
    <w:rsid w:val="001B6D71"/>
    <w:rsid w:val="001D6F3F"/>
    <w:rsid w:val="001F2BC8"/>
    <w:rsid w:val="001F5F6B"/>
    <w:rsid w:val="002325D6"/>
    <w:rsid w:val="002359C6"/>
    <w:rsid w:val="002431D9"/>
    <w:rsid w:val="00243EBC"/>
    <w:rsid w:val="00246A35"/>
    <w:rsid w:val="0027280C"/>
    <w:rsid w:val="0028419B"/>
    <w:rsid w:val="00284348"/>
    <w:rsid w:val="00293751"/>
    <w:rsid w:val="002B4663"/>
    <w:rsid w:val="002F51F5"/>
    <w:rsid w:val="00302EE7"/>
    <w:rsid w:val="00312137"/>
    <w:rsid w:val="00330359"/>
    <w:rsid w:val="0033762F"/>
    <w:rsid w:val="003463CA"/>
    <w:rsid w:val="00357AA9"/>
    <w:rsid w:val="00366C7E"/>
    <w:rsid w:val="00367851"/>
    <w:rsid w:val="00380A03"/>
    <w:rsid w:val="00381335"/>
    <w:rsid w:val="00384EA3"/>
    <w:rsid w:val="003902E2"/>
    <w:rsid w:val="003A39A1"/>
    <w:rsid w:val="003C1493"/>
    <w:rsid w:val="003C2191"/>
    <w:rsid w:val="003D3863"/>
    <w:rsid w:val="003E037E"/>
    <w:rsid w:val="003E2663"/>
    <w:rsid w:val="00402017"/>
    <w:rsid w:val="00403329"/>
    <w:rsid w:val="004110DE"/>
    <w:rsid w:val="0041637D"/>
    <w:rsid w:val="00423668"/>
    <w:rsid w:val="00425F4C"/>
    <w:rsid w:val="0044085A"/>
    <w:rsid w:val="00443BE8"/>
    <w:rsid w:val="004539EA"/>
    <w:rsid w:val="004749AA"/>
    <w:rsid w:val="004861A8"/>
    <w:rsid w:val="004A0D5E"/>
    <w:rsid w:val="004A385E"/>
    <w:rsid w:val="004B21A5"/>
    <w:rsid w:val="004B4720"/>
    <w:rsid w:val="004C0BBD"/>
    <w:rsid w:val="004F2B1E"/>
    <w:rsid w:val="005037F0"/>
    <w:rsid w:val="00516A86"/>
    <w:rsid w:val="00517609"/>
    <w:rsid w:val="005275F6"/>
    <w:rsid w:val="0053410B"/>
    <w:rsid w:val="00540E7E"/>
    <w:rsid w:val="00542B95"/>
    <w:rsid w:val="00557F1E"/>
    <w:rsid w:val="00563B1C"/>
    <w:rsid w:val="00572102"/>
    <w:rsid w:val="00585789"/>
    <w:rsid w:val="005F1BB0"/>
    <w:rsid w:val="006077FF"/>
    <w:rsid w:val="00626E82"/>
    <w:rsid w:val="00656C4D"/>
    <w:rsid w:val="0065703F"/>
    <w:rsid w:val="00686810"/>
    <w:rsid w:val="00691207"/>
    <w:rsid w:val="006946B2"/>
    <w:rsid w:val="006A3672"/>
    <w:rsid w:val="006A4D82"/>
    <w:rsid w:val="006A661C"/>
    <w:rsid w:val="006B504B"/>
    <w:rsid w:val="006D6013"/>
    <w:rsid w:val="006E5716"/>
    <w:rsid w:val="0072695A"/>
    <w:rsid w:val="00726CB5"/>
    <w:rsid w:val="007302B3"/>
    <w:rsid w:val="00730733"/>
    <w:rsid w:val="00730E3A"/>
    <w:rsid w:val="00736AAF"/>
    <w:rsid w:val="00747E52"/>
    <w:rsid w:val="00765B2A"/>
    <w:rsid w:val="007820F7"/>
    <w:rsid w:val="00783A34"/>
    <w:rsid w:val="007B3C4C"/>
    <w:rsid w:val="007C6B52"/>
    <w:rsid w:val="007D16C5"/>
    <w:rsid w:val="007D503F"/>
    <w:rsid w:val="007E4AEF"/>
    <w:rsid w:val="00807E5E"/>
    <w:rsid w:val="00820E41"/>
    <w:rsid w:val="008215DA"/>
    <w:rsid w:val="008241F0"/>
    <w:rsid w:val="00824A70"/>
    <w:rsid w:val="00825952"/>
    <w:rsid w:val="00862FE4"/>
    <w:rsid w:val="0086389A"/>
    <w:rsid w:val="008710BB"/>
    <w:rsid w:val="0087605E"/>
    <w:rsid w:val="00876D32"/>
    <w:rsid w:val="008878E0"/>
    <w:rsid w:val="00892410"/>
    <w:rsid w:val="008A1269"/>
    <w:rsid w:val="008B1FEE"/>
    <w:rsid w:val="008B3641"/>
    <w:rsid w:val="008C0C08"/>
    <w:rsid w:val="008D04CD"/>
    <w:rsid w:val="008D1A60"/>
    <w:rsid w:val="00903C32"/>
    <w:rsid w:val="00916B16"/>
    <w:rsid w:val="009173B9"/>
    <w:rsid w:val="0093335D"/>
    <w:rsid w:val="0093613E"/>
    <w:rsid w:val="00941412"/>
    <w:rsid w:val="00943026"/>
    <w:rsid w:val="009433B5"/>
    <w:rsid w:val="009539ED"/>
    <w:rsid w:val="009554E5"/>
    <w:rsid w:val="009606DA"/>
    <w:rsid w:val="00966820"/>
    <w:rsid w:val="00966B81"/>
    <w:rsid w:val="0097499C"/>
    <w:rsid w:val="009B4D9C"/>
    <w:rsid w:val="009C7720"/>
    <w:rsid w:val="009D157A"/>
    <w:rsid w:val="00A1428B"/>
    <w:rsid w:val="00A14DB7"/>
    <w:rsid w:val="00A21098"/>
    <w:rsid w:val="00A23AFA"/>
    <w:rsid w:val="00A31B3E"/>
    <w:rsid w:val="00A532D1"/>
    <w:rsid w:val="00A532F3"/>
    <w:rsid w:val="00A8489E"/>
    <w:rsid w:val="00AC05F8"/>
    <w:rsid w:val="00AC29F3"/>
    <w:rsid w:val="00AC7660"/>
    <w:rsid w:val="00AF1343"/>
    <w:rsid w:val="00AF251D"/>
    <w:rsid w:val="00B01B6A"/>
    <w:rsid w:val="00B1206F"/>
    <w:rsid w:val="00B23172"/>
    <w:rsid w:val="00B231E5"/>
    <w:rsid w:val="00B26F15"/>
    <w:rsid w:val="00B339C2"/>
    <w:rsid w:val="00B458BE"/>
    <w:rsid w:val="00BE0743"/>
    <w:rsid w:val="00C02B87"/>
    <w:rsid w:val="00C14282"/>
    <w:rsid w:val="00C20D32"/>
    <w:rsid w:val="00C24D5A"/>
    <w:rsid w:val="00C27957"/>
    <w:rsid w:val="00C4086D"/>
    <w:rsid w:val="00C51624"/>
    <w:rsid w:val="00C545BF"/>
    <w:rsid w:val="00C568BA"/>
    <w:rsid w:val="00C6213E"/>
    <w:rsid w:val="00C637F9"/>
    <w:rsid w:val="00C67816"/>
    <w:rsid w:val="00C80B64"/>
    <w:rsid w:val="00C81689"/>
    <w:rsid w:val="00C91402"/>
    <w:rsid w:val="00CA1896"/>
    <w:rsid w:val="00CA58E2"/>
    <w:rsid w:val="00CA6B01"/>
    <w:rsid w:val="00CB5B28"/>
    <w:rsid w:val="00CC460C"/>
    <w:rsid w:val="00CF3910"/>
    <w:rsid w:val="00CF5371"/>
    <w:rsid w:val="00D0323A"/>
    <w:rsid w:val="00D0559F"/>
    <w:rsid w:val="00D077E9"/>
    <w:rsid w:val="00D12153"/>
    <w:rsid w:val="00D1791C"/>
    <w:rsid w:val="00D42CB7"/>
    <w:rsid w:val="00D5413D"/>
    <w:rsid w:val="00D570A9"/>
    <w:rsid w:val="00D673C3"/>
    <w:rsid w:val="00D70D02"/>
    <w:rsid w:val="00D770C7"/>
    <w:rsid w:val="00D86945"/>
    <w:rsid w:val="00D90290"/>
    <w:rsid w:val="00D92EAD"/>
    <w:rsid w:val="00DD152F"/>
    <w:rsid w:val="00DE213F"/>
    <w:rsid w:val="00DF027C"/>
    <w:rsid w:val="00E00A32"/>
    <w:rsid w:val="00E22ACD"/>
    <w:rsid w:val="00E23571"/>
    <w:rsid w:val="00E620B0"/>
    <w:rsid w:val="00E6441B"/>
    <w:rsid w:val="00E67D52"/>
    <w:rsid w:val="00E72198"/>
    <w:rsid w:val="00E81B40"/>
    <w:rsid w:val="00E87157"/>
    <w:rsid w:val="00EA32D0"/>
    <w:rsid w:val="00ED7B32"/>
    <w:rsid w:val="00EE2D08"/>
    <w:rsid w:val="00EF555B"/>
    <w:rsid w:val="00F027BB"/>
    <w:rsid w:val="00F11DCF"/>
    <w:rsid w:val="00F162EA"/>
    <w:rsid w:val="00F17E09"/>
    <w:rsid w:val="00F216B2"/>
    <w:rsid w:val="00F2502D"/>
    <w:rsid w:val="00F41874"/>
    <w:rsid w:val="00F41C64"/>
    <w:rsid w:val="00F4435A"/>
    <w:rsid w:val="00F52D27"/>
    <w:rsid w:val="00F63AC8"/>
    <w:rsid w:val="00F745E0"/>
    <w:rsid w:val="00F818E4"/>
    <w:rsid w:val="00F83527"/>
    <w:rsid w:val="00FA721E"/>
    <w:rsid w:val="00FB223C"/>
    <w:rsid w:val="00FB3E0D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7F7A58"/>
  <w15:docId w15:val="{6E597055-C7B6-4ACB-B6C2-49F27AE721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Heading1">
    <w:name w:val="heading 1"/>
    <w:basedOn w:val="Normal"/>
    <w:link w:val="Heading1Ch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Heading2">
    <w:name w:val="heading 2"/>
    <w:basedOn w:val="Normal"/>
    <w:next w:val="Normal"/>
    <w:link w:val="Heading2Ch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Heading3">
    <w:name w:val="heading 3"/>
    <w:basedOn w:val="Normal"/>
    <w:next w:val="Normal"/>
    <w:link w:val="Heading3Char"/>
    <w:uiPriority w:val="5"/>
    <w:semiHidden/>
    <w:unhideWhenUsed/>
    <w:qFormat/>
    <w:rsid w:val="00A532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12639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itle">
    <w:name w:val="Subtitle"/>
    <w:basedOn w:val="Normal"/>
    <w:link w:val="SubtitleCh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itleChar">
    <w:name w:val="Subtitle Char"/>
    <w:basedOn w:val="DefaultParagraphFont"/>
    <w:link w:val="Subtitle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Heading1Char">
    <w:name w:val="Heading 1 Char"/>
    <w:basedOn w:val="DefaultParagraphFont"/>
    <w:link w:val="Heading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Header">
    <w:name w:val="header"/>
    <w:basedOn w:val="Normal"/>
    <w:link w:val="HeaderChar"/>
    <w:uiPriority w:val="8"/>
    <w:unhideWhenUsed/>
    <w:rsid w:val="005037F0"/>
  </w:style>
  <w:style w:type="character" w:customStyle="1" w:styleId="HeaderChar">
    <w:name w:val="Header Char"/>
    <w:basedOn w:val="DefaultParagraphFont"/>
    <w:link w:val="Header"/>
    <w:uiPriority w:val="8"/>
    <w:rsid w:val="0093335D"/>
  </w:style>
  <w:style w:type="paragraph" w:styleId="Footer">
    <w:name w:val="footer"/>
    <w:basedOn w:val="Normal"/>
    <w:link w:val="FooterChar"/>
    <w:uiPriority w:val="99"/>
    <w:unhideWhenUsed/>
    <w:rsid w:val="005037F0"/>
  </w:style>
  <w:style w:type="character" w:customStyle="1" w:styleId="FooterChar">
    <w:name w:val="Footer Char"/>
    <w:basedOn w:val="DefaultParagraphFont"/>
    <w:link w:val="Footer"/>
    <w:uiPriority w:val="99"/>
    <w:rsid w:val="005037F0"/>
    <w:rPr>
      <w:sz w:val="24"/>
      <w:szCs w:val="24"/>
    </w:rPr>
  </w:style>
  <w:style w:type="paragraph" w:customStyle="1" w:styleId="Name">
    <w:name w:val="Nam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Heading2Char">
    <w:name w:val="Heading 2 Char"/>
    <w:basedOn w:val="DefaultParagraphFont"/>
    <w:link w:val="Heading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eGrid">
    <w:name w:val="Table Grid"/>
    <w:basedOn w:val="Table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unhideWhenUsed/>
    <w:rsid w:val="00D86945"/>
    <w:rPr>
      <w:color w:val="808080"/>
    </w:rPr>
  </w:style>
  <w:style w:type="paragraph" w:customStyle="1" w:styleId="Content">
    <w:name w:val="Content"/>
    <w:basedOn w:val="Normal"/>
    <w:link w:val="ContentChar"/>
    <w:qFormat/>
    <w:rsid w:val="00DF027C"/>
    <w:rPr>
      <w:b w:val="0"/>
    </w:rPr>
  </w:style>
  <w:style w:type="paragraph" w:customStyle="1" w:styleId="EmphasisText">
    <w:name w:val="Emphasis Text"/>
    <w:basedOn w:val="Normal"/>
    <w:link w:val="EmphasisTextChar"/>
    <w:qFormat/>
    <w:rsid w:val="00DF027C"/>
  </w:style>
  <w:style w:type="character" w:customStyle="1" w:styleId="ContentChar">
    <w:name w:val="Content Char"/>
    <w:basedOn w:val="DefaultParagraphFont"/>
    <w:link w:val="Content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EmphasisTextChar">
    <w:name w:val="Emphasis Text Char"/>
    <w:basedOn w:val="DefaultParagraphFont"/>
    <w:link w:val="EmphasisText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ListParagraph">
    <w:name w:val="List Paragraph"/>
    <w:basedOn w:val="Normal"/>
    <w:uiPriority w:val="34"/>
    <w:unhideWhenUsed/>
    <w:qFormat/>
    <w:rsid w:val="00E23571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5"/>
    <w:semiHidden/>
    <w:rsid w:val="00A532D1"/>
    <w:rPr>
      <w:rFonts w:asciiTheme="majorHAnsi" w:eastAsiaTheme="majorEastAsia" w:hAnsiTheme="majorHAnsi" w:cstheme="majorBidi"/>
      <w:b/>
      <w:color w:val="012639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A532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9D157A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D157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b w:val="0"/>
      <w:color w:val="auto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D157A"/>
    <w:rPr>
      <w:rFonts w:ascii="Courier New" w:eastAsia="Times New Roman" w:hAnsi="Courier New" w:cs="Courier New"/>
      <w:sz w:val="20"/>
      <w:szCs w:val="20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16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9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5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6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0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3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0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7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0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5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4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4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3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23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9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0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30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2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9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7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01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79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6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26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waga\AppData\Local\Microsoft\Office\16.0\DTS\en-US%7b2404095B-A2B1-44C6-88C5-A994B84D3DBC%7d\%7b1C399833-CB0E-4736-9A23-343294DEC8E6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0B28E464A614573BE3DF865EE45FD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2E8C5D-43E1-4C0E-A304-890EF4170E22}"/>
      </w:docPartPr>
      <w:docPartBody>
        <w:p w:rsidR="00A43A17" w:rsidRDefault="003631BC">
          <w:pPr>
            <w:pStyle w:val="E0B28E464A614573BE3DF865EE45FD0B"/>
          </w:pPr>
          <w:r w:rsidRPr="00D86945">
            <w:rPr>
              <w:rStyle w:val="SubtitleChar"/>
              <w:b/>
            </w:rPr>
            <w:fldChar w:fldCharType="begin"/>
          </w:r>
          <w:r w:rsidRPr="00D86945">
            <w:rPr>
              <w:rStyle w:val="SubtitleChar"/>
            </w:rPr>
            <w:instrText xml:space="preserve"> DATE  \@ "MMMM d"  \* MERGEFORMAT </w:instrText>
          </w:r>
          <w:r w:rsidRPr="00D86945">
            <w:rPr>
              <w:rStyle w:val="SubtitleChar"/>
              <w:b/>
            </w:rPr>
            <w:fldChar w:fldCharType="separate"/>
          </w:r>
          <w:r>
            <w:rPr>
              <w:rStyle w:val="SubtitleChar"/>
            </w:rPr>
            <w:t>April 10</w:t>
          </w:r>
          <w:r w:rsidRPr="00D86945">
            <w:rPr>
              <w:rStyle w:val="SubtitleChar"/>
              <w:b/>
            </w:rPr>
            <w:fldChar w:fldCharType="end"/>
          </w:r>
        </w:p>
      </w:docPartBody>
    </w:docPart>
    <w:docPart>
      <w:docPartPr>
        <w:name w:val="D97D499608AC4FBBBDED1F3F9FAE30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8BA3F-D644-4B6F-AA44-3D7DFA108482}"/>
      </w:docPartPr>
      <w:docPartBody>
        <w:p w:rsidR="00A43A17" w:rsidRDefault="003631BC">
          <w:pPr>
            <w:pStyle w:val="D97D499608AC4FBBBDED1F3F9FAE309B"/>
          </w:pPr>
          <w:r>
            <w:t>COMPANY NAME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 PS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1BC"/>
    <w:rsid w:val="003631BC"/>
    <w:rsid w:val="00375CF0"/>
    <w:rsid w:val="004304C9"/>
    <w:rsid w:val="00A43A17"/>
    <w:rsid w:val="00DF68D9"/>
    <w:rsid w:val="00EA1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n-US" w:eastAsia="en-US"/>
    </w:rPr>
  </w:style>
  <w:style w:type="character" w:customStyle="1" w:styleId="SubtitleChar">
    <w:name w:val="Subtitle Char"/>
    <w:basedOn w:val="DefaultParagraphFont"/>
    <w:link w:val="Subtitle"/>
    <w:uiPriority w:val="2"/>
    <w:rPr>
      <w:caps/>
      <w:color w:val="44546A" w:themeColor="text2"/>
      <w:spacing w:val="20"/>
      <w:sz w:val="32"/>
      <w:lang w:val="en-US" w:eastAsia="en-US"/>
    </w:rPr>
  </w:style>
  <w:style w:type="paragraph" w:customStyle="1" w:styleId="E0B28E464A614573BE3DF865EE45FD0B">
    <w:name w:val="E0B28E464A614573BE3DF865EE45FD0B"/>
  </w:style>
  <w:style w:type="paragraph" w:customStyle="1" w:styleId="D97D499608AC4FBBBDED1F3F9FAE309B">
    <w:name w:val="D97D499608AC4FBBBDED1F3F9FAE309B"/>
  </w:style>
  <w:style w:type="paragraph" w:customStyle="1" w:styleId="9BC73B5BAE4141BEA97C8E8103A154C8">
    <w:name w:val="9BC73B5BAE4141BEA97C8E8103A154C8"/>
  </w:style>
  <w:style w:type="paragraph" w:customStyle="1" w:styleId="462A1931AD93415EA485CFC86A3A200A">
    <w:name w:val="462A1931AD93415EA485CFC86A3A200A"/>
  </w:style>
  <w:style w:type="paragraph" w:customStyle="1" w:styleId="3FA11BF652D54CD4A7FDF028B0BEE0B4">
    <w:name w:val="3FA11BF652D54CD4A7FDF028B0BEE0B4"/>
  </w:style>
  <w:style w:type="paragraph" w:customStyle="1" w:styleId="032062B5FAF6416E9F3D147F27FDF406">
    <w:name w:val="032062B5FAF6416E9F3D147F27FDF406"/>
  </w:style>
  <w:style w:type="paragraph" w:customStyle="1" w:styleId="379DC4E6632440248FFC7CF98F6DB162">
    <w:name w:val="379DC4E6632440248FFC7CF98F6DB162"/>
  </w:style>
  <w:style w:type="paragraph" w:customStyle="1" w:styleId="CD4B20D6C60D41B5AB7079A7870EBE2C">
    <w:name w:val="CD4B20D6C60D41B5AB7079A7870EBE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E676A8-1566-4D6E-BA73-9F0808223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{1C399833-CB0E-4736-9A23-343294DEC8E6}tf16392850.dotx</Template>
  <TotalTime>206</TotalTime>
  <Pages>18</Pages>
  <Words>978</Words>
  <Characters>5578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Swagat S. Bhuyan</dc:creator>
  <cp:keywords/>
  <cp:lastModifiedBy>Swagat S.</cp:lastModifiedBy>
  <cp:revision>48</cp:revision>
  <cp:lastPrinted>2020-05-23T14:58:00Z</cp:lastPrinted>
  <dcterms:created xsi:type="dcterms:W3CDTF">2020-05-23T10:28:00Z</dcterms:created>
  <dcterms:modified xsi:type="dcterms:W3CDTF">2020-05-23T14:59:00Z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